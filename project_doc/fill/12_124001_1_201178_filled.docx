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645"/>
        <w:gridCol w:w="4645"/>
      </w:tblGrid>
      <w:tr w:rsidR="00CB01A6" w:rsidRPr="00813E72" w14:paraId="58E89EB1" w14:textId="77777777" w:rsidTr="00BF0978">
        <w:tc>
          <w:tcPr>
            <w:tcW w:w="4645" w:type="dxa"/>
          </w:tcPr>
          <w:p w14:paraId="4BE919A3" w14:textId="77777777" w:rsidR="00CB01A6" w:rsidRPr="00813E72" w:rsidRDefault="00CB01A6" w:rsidP="00BF0978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4645" w:type="dxa"/>
          </w:tcPr>
          <w:p w14:paraId="48896A11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УТВЕРЖД</w:t>
            </w:r>
            <w:r>
              <w:rPr>
                <w:color w:val="000000"/>
                <w:sz w:val="28"/>
                <w:szCs w:val="28"/>
              </w:rPr>
              <w:t>АЮ</w:t>
            </w:r>
          </w:p>
          <w:p w14:paraId="5AB6DE93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Первый заместитель </w:t>
            </w:r>
            <w:r w:rsidRPr="00813E72">
              <w:rPr>
                <w:color w:val="000000"/>
                <w:sz w:val="28"/>
                <w:szCs w:val="28"/>
              </w:rPr>
              <w:t>Министр</w:t>
            </w:r>
            <w:r>
              <w:rPr>
                <w:color w:val="000000"/>
                <w:sz w:val="28"/>
                <w:szCs w:val="28"/>
              </w:rPr>
              <w:t>а</w:t>
            </w:r>
            <w:r w:rsidRPr="00813E72">
              <w:rPr>
                <w:color w:val="000000"/>
                <w:sz w:val="28"/>
                <w:szCs w:val="28"/>
              </w:rPr>
              <w:t xml:space="preserve"> образования Республики Беларусь</w:t>
            </w:r>
          </w:p>
          <w:p w14:paraId="3485836C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</w:p>
          <w:p w14:paraId="010F8DCC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</w:p>
          <w:p w14:paraId="4CBF6A21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  <w:r w:rsidRPr="00813E72">
              <w:rPr>
                <w:sz w:val="28"/>
                <w:szCs w:val="28"/>
              </w:rPr>
              <w:t>_______________</w:t>
            </w:r>
            <w:r w:rsidR="007F5CA7">
              <w:rPr>
                <w:sz w:val="28"/>
                <w:szCs w:val="28"/>
              </w:rPr>
              <w:t xml:space="preserve"> </w:t>
            </w:r>
            <w:proofErr w:type="spellStart"/>
            <w:r w:rsidR="007F5CA7">
              <w:rPr>
                <w:sz w:val="28"/>
                <w:szCs w:val="28"/>
              </w:rPr>
              <w:t>А.Г.Баханович</w:t>
            </w:r>
            <w:proofErr w:type="spellEnd"/>
          </w:p>
          <w:p w14:paraId="66575578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</w:p>
          <w:p w14:paraId="3F76CDF6" w14:textId="77777777" w:rsidR="00CB01A6" w:rsidRPr="00813E72" w:rsidRDefault="00CB01A6" w:rsidP="00BF0978">
            <w:pPr>
              <w:shd w:val="clear" w:color="auto" w:fill="FFFFFF"/>
              <w:rPr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«_____»__________________ ____г.</w:t>
            </w:r>
          </w:p>
          <w:p w14:paraId="4BC82963" w14:textId="77777777" w:rsidR="00CB01A6" w:rsidRPr="00813E72" w:rsidRDefault="00CB01A6" w:rsidP="00BF0978">
            <w:pPr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М.П.</w:t>
            </w:r>
          </w:p>
        </w:tc>
      </w:tr>
    </w:tbl>
    <w:p w14:paraId="6F1CE36F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p w14:paraId="424E122F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p w14:paraId="481C6E77" w14:textId="77777777" w:rsidR="00CB01A6" w:rsidRPr="00EB7BC3" w:rsidRDefault="00CB01A6" w:rsidP="00CB01A6">
      <w:pPr>
        <w:shd w:val="clear" w:color="auto" w:fill="FFFFFF"/>
        <w:rPr>
          <w:sz w:val="28"/>
          <w:szCs w:val="28"/>
        </w:rPr>
      </w:pPr>
      <w:r>
        <w:rPr>
          <w:color w:val="000000"/>
          <w:sz w:val="28"/>
          <w:szCs w:val="28"/>
        </w:rPr>
        <w:t>Научное направление: информационно-коммуникационные, авиационные и космические технологии и аппаратура</w:t>
      </w:r>
      <w:r w:rsidRPr="00EB7BC3">
        <w:rPr>
          <w:color w:val="000000"/>
          <w:sz w:val="28"/>
          <w:szCs w:val="28"/>
        </w:rPr>
      </w:r>
      <w:r w:rsidR="00971B1D">
        <w:rPr>
          <w:color w:val="000000"/>
          <w:sz w:val="28"/>
          <w:szCs w:val="28"/>
        </w:rPr>
      </w:r>
      <w:r w:rsidR="00971B1D">
        <w:rPr>
          <w:i/>
          <w:iCs/>
          <w:color w:val="FF0000"/>
          <w:sz w:val="28"/>
          <w:szCs w:val="28"/>
        </w:rPr>
      </w:r>
      <w:r w:rsidR="00971B1D" w:rsidRPr="00971B1D">
        <w:rPr>
          <w:i/>
          <w:iCs/>
          <w:color w:val="FF0000"/>
          <w:sz w:val="28"/>
          <w:szCs w:val="28"/>
        </w:rPr>
      </w:r>
      <w:r w:rsidR="00971B1D">
        <w:rPr>
          <w:i/>
          <w:iCs/>
          <w:color w:val="FF0000"/>
          <w:sz w:val="28"/>
          <w:szCs w:val="28"/>
        </w:rPr>
      </w:r>
      <w:r w:rsidR="00971B1D" w:rsidRPr="00971B1D">
        <w:rPr>
          <w:i/>
          <w:iCs/>
          <w:color w:val="FF0000"/>
          <w:sz w:val="28"/>
          <w:szCs w:val="28"/>
        </w:rPr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  <w:r>
        <w:rPr>
          <w:color w:val="000000"/>
          <w:sz w:val="28"/>
          <w:szCs w:val="28"/>
          <w:u w:val="single"/>
        </w:rPr>
      </w:r>
    </w:p>
    <w:p w14:paraId="05C69976" w14:textId="77777777" w:rsidR="00CB01A6" w:rsidRPr="00D44E8D" w:rsidRDefault="00CB01A6" w:rsidP="00CB01A6">
      <w:pPr>
        <w:shd w:val="clear" w:color="auto" w:fill="FFFFFF"/>
        <w:jc w:val="right"/>
      </w:pPr>
      <w:r w:rsidRPr="00D44E8D">
        <w:rPr>
          <w:bCs/>
          <w:color w:val="000000"/>
        </w:rPr>
        <w:t>(указывается наименование научного направления в соответствии с пунктом 6 Положения)</w:t>
      </w:r>
    </w:p>
    <w:p w14:paraId="2EF9E942" w14:textId="77777777" w:rsidR="00CB01A6" w:rsidRDefault="00CB01A6" w:rsidP="00CB01A6">
      <w:pPr>
        <w:shd w:val="clear" w:color="auto" w:fill="FFFFFF"/>
        <w:rPr>
          <w:b/>
          <w:bCs/>
          <w:color w:val="000000"/>
          <w:sz w:val="28"/>
          <w:szCs w:val="28"/>
        </w:rPr>
      </w:pPr>
    </w:p>
    <w:p w14:paraId="447654F4" w14:textId="77777777" w:rsidR="00CB01A6" w:rsidRDefault="00CB01A6" w:rsidP="00CB01A6">
      <w:pPr>
        <w:shd w:val="clear" w:color="auto" w:fill="FFFFFF"/>
        <w:rPr>
          <w:b/>
          <w:bCs/>
          <w:color w:val="000000"/>
          <w:sz w:val="28"/>
          <w:szCs w:val="28"/>
        </w:rPr>
      </w:pPr>
    </w:p>
    <w:p w14:paraId="0AA5F587" w14:textId="77777777" w:rsidR="00CB01A6" w:rsidRPr="00EB7BC3" w:rsidRDefault="00CB01A6" w:rsidP="00CB01A6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b/>
          <w:bCs/>
          <w:color w:val="000000"/>
          <w:sz w:val="28"/>
          <w:szCs w:val="28"/>
        </w:rPr>
        <w:t>КАЛЕНДАРНЫЙ ПЛАН</w:t>
      </w:r>
    </w:p>
    <w:p w14:paraId="1BC8EA34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p w14:paraId="05CD7C2D" w14:textId="77777777" w:rsidR="00CB01A6" w:rsidRPr="00EB7BC3" w:rsidRDefault="00CB01A6" w:rsidP="00971B1D">
      <w:pPr>
        <w:shd w:val="clear" w:color="auto" w:fill="FFFFFF"/>
        <w:jc w:val="both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Проведения научно-исследовательской работы «Разработка специализированной учебной среды программирования Vuzhyk для изучения языка Python в учреждениях общего среднего образования Республики Беларусь»</w:t>
      </w:r>
      <w:r w:rsidR="00971B1D">
        <w:rPr>
          <w:color w:val="000000"/>
          <w:sz w:val="28"/>
          <w:szCs w:val="28"/>
        </w:rPr>
      </w:r>
      <w:r w:rsidR="00971B1D" w:rsidRPr="00971B1D">
        <w:rPr>
          <w:i/>
          <w:iCs/>
          <w:color w:val="FF0000"/>
          <w:sz w:val="28"/>
          <w:szCs w:val="28"/>
        </w:rPr>
      </w:r>
      <w:r w:rsidR="00971B1D">
        <w:rPr>
          <w:color w:val="000000"/>
          <w:sz w:val="28"/>
          <w:szCs w:val="28"/>
        </w:rPr>
      </w:r>
    </w:p>
    <w:p w14:paraId="37216F10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7"/>
        <w:gridCol w:w="2915"/>
        <w:gridCol w:w="1609"/>
        <w:gridCol w:w="1835"/>
        <w:gridCol w:w="2007"/>
      </w:tblGrid>
      <w:tr w:rsidR="00971B1D" w:rsidRPr="00813E72" w14:paraId="4B50C340" w14:textId="77777777" w:rsidTr="00CB01A6">
        <w:trPr>
          <w:jc w:val="center"/>
        </w:trPr>
        <w:tc>
          <w:tcPr>
            <w:tcW w:w="1242" w:type="dxa"/>
          </w:tcPr>
          <w:p w14:paraId="18AE92CE" w14:textId="77777777" w:rsidR="00CB01A6" w:rsidRPr="00813E72" w:rsidRDefault="00CB01A6" w:rsidP="00BF097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№</w:t>
            </w:r>
          </w:p>
          <w:p w14:paraId="7C42A214" w14:textId="77777777" w:rsidR="00CB01A6" w:rsidRPr="00813E72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этапа</w:t>
            </w:r>
          </w:p>
        </w:tc>
        <w:tc>
          <w:tcPr>
            <w:tcW w:w="2977" w:type="dxa"/>
          </w:tcPr>
          <w:p w14:paraId="2350D0C7" w14:textId="77777777" w:rsidR="00CB01A6" w:rsidRPr="00813E72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Наименование научно-исследовательской работы в целом и ее квартальных этапов</w:t>
            </w:r>
          </w:p>
        </w:tc>
        <w:tc>
          <w:tcPr>
            <w:tcW w:w="1621" w:type="dxa"/>
          </w:tcPr>
          <w:p w14:paraId="6E663157" w14:textId="77777777" w:rsidR="00CB01A6" w:rsidRPr="00813E72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Срок выполнения (начало- окончание)</w:t>
            </w:r>
          </w:p>
        </w:tc>
        <w:tc>
          <w:tcPr>
            <w:tcW w:w="1861" w:type="dxa"/>
          </w:tcPr>
          <w:p w14:paraId="617FC8A5" w14:textId="77777777" w:rsidR="00CB01A6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Стоимость</w:t>
            </w:r>
            <w:r>
              <w:rPr>
                <w:color w:val="000000"/>
                <w:sz w:val="24"/>
                <w:szCs w:val="24"/>
              </w:rPr>
              <w:t>, общая и по этапам</w:t>
            </w:r>
            <w:r w:rsidRPr="00813E72">
              <w:rPr>
                <w:color w:val="000000"/>
                <w:sz w:val="24"/>
                <w:szCs w:val="24"/>
              </w:rPr>
              <w:t xml:space="preserve"> </w:t>
            </w:r>
          </w:p>
          <w:p w14:paraId="7E414D76" w14:textId="77777777" w:rsidR="00CB01A6" w:rsidRPr="00813E72" w:rsidRDefault="00CB01A6" w:rsidP="00AD5AD4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>(</w:t>
            </w:r>
            <w:r w:rsidR="00AD5AD4">
              <w:rPr>
                <w:color w:val="000000"/>
                <w:sz w:val="24"/>
                <w:szCs w:val="24"/>
              </w:rPr>
              <w:t>бел</w:t>
            </w:r>
            <w:r w:rsidRPr="00813E72">
              <w:rPr>
                <w:color w:val="000000"/>
                <w:sz w:val="24"/>
                <w:szCs w:val="24"/>
              </w:rPr>
              <w:t>. руб.)</w:t>
            </w:r>
          </w:p>
        </w:tc>
        <w:tc>
          <w:tcPr>
            <w:tcW w:w="1872" w:type="dxa"/>
          </w:tcPr>
          <w:p w14:paraId="2A459ACF" w14:textId="77777777" w:rsidR="00CB01A6" w:rsidRPr="00813E72" w:rsidRDefault="00CB01A6" w:rsidP="00BF0978">
            <w:pPr>
              <w:jc w:val="center"/>
              <w:rPr>
                <w:color w:val="000000"/>
                <w:sz w:val="24"/>
                <w:szCs w:val="24"/>
              </w:rPr>
            </w:pPr>
            <w:r w:rsidRPr="00813E72">
              <w:rPr>
                <w:color w:val="000000"/>
                <w:sz w:val="24"/>
                <w:szCs w:val="24"/>
              </w:rPr>
              <w:t xml:space="preserve">Ожидаемые научные </w:t>
            </w:r>
            <w:r>
              <w:rPr>
                <w:color w:val="000000"/>
                <w:sz w:val="24"/>
                <w:szCs w:val="24"/>
              </w:rPr>
              <w:t>результаты и </w:t>
            </w:r>
            <w:r w:rsidRPr="00813E72">
              <w:rPr>
                <w:color w:val="000000"/>
                <w:sz w:val="24"/>
                <w:szCs w:val="24"/>
              </w:rPr>
              <w:t>форма отчетности</w:t>
            </w:r>
          </w:p>
        </w:tc>
      </w:tr>
      <w:tr w:rsidR="00971B1D" w:rsidRPr="00813E72" w14:paraId="2A72D6B1" w14:textId="77777777" w:rsidTr="00CB01A6">
        <w:trPr>
          <w:jc w:val="center"/>
        </w:trPr>
        <w:tc>
          <w:tcPr>
            <w:tcW w:w="1242" w:type="dxa"/>
          </w:tcPr>
          <w:p w14:paraId="745F5619" w14:textId="77777777" w:rsidR="0084324A" w:rsidRPr="00813E72" w:rsidRDefault="0084324A" w:rsidP="00BC3C8C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  <w:r w:rsidR="00E040B6">
              <w:rPr>
                <w:color w:val="000000"/>
                <w:sz w:val="24"/>
                <w:szCs w:val="24"/>
              </w:rPr>
              <w:t>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-00</w:t>
            </w:r>
          </w:p>
        </w:tc>
        <w:tc>
          <w:tcPr>
            <w:tcW w:w="2977" w:type="dxa"/>
          </w:tcPr>
          <w:p w14:paraId="0876F3D9" w14:textId="77777777" w:rsidR="0084324A" w:rsidRPr="00B149B5" w:rsidRDefault="00B149B5" w:rsidP="00BF0978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B149B5">
              <w:rPr>
                <w:i/>
                <w:iCs/>
                <w:color w:val="FF0000"/>
                <w:sz w:val="24"/>
                <w:szCs w:val="24"/>
              </w:rPr>
              <w:t>Разработка специализированной учебной среды программирования Vuzhyk для изучения языка Python в учреждениях общего среднего образования Республики Беларусь</w:t>
            </w:r>
          </w:p>
        </w:tc>
        <w:tc>
          <w:tcPr>
            <w:tcW w:w="1621" w:type="dxa"/>
          </w:tcPr>
          <w:p w14:paraId="56757B8F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01.01.202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31.12.202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741211D6" w14:textId="77777777" w:rsidR="0084324A" w:rsidRPr="00971B1D" w:rsidRDefault="00971B1D" w:rsidP="00BF0978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>
              <w:rPr>
                <w:i/>
                <w:iCs/>
                <w:color w:val="FF0000"/>
                <w:sz w:val="24"/>
                <w:szCs w:val="24"/>
              </w:rPr>
            </w:r>
          </w:p>
        </w:tc>
        <w:tc>
          <w:tcPr>
            <w:tcW w:w="1872" w:type="dxa"/>
          </w:tcPr>
          <w:p w14:paraId="7443265D" w14:textId="77777777" w:rsidR="00971B1D" w:rsidRPr="00971B1D" w:rsidRDefault="00971B1D" w:rsidP="00BF0978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>Программный комплекс Vuzhyk, методика его применения на уроках информатики, материалы внедрения в учреждениях образования, заключительный отчет.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</w:r>
          </w:p>
          <w:p w14:paraId="4F23C614" w14:textId="77777777" w:rsidR="0084324A" w:rsidRPr="00971B1D" w:rsidRDefault="00971B1D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 w:rsidR="00971B1D" w:rsidRPr="00813E72" w14:paraId="1E0857B4" w14:textId="77777777" w:rsidTr="00CB01A6">
        <w:trPr>
          <w:jc w:val="center"/>
        </w:trPr>
        <w:tc>
          <w:tcPr>
            <w:tcW w:w="1242" w:type="dxa"/>
          </w:tcPr>
          <w:p w14:paraId="12A30D95" w14:textId="77777777" w:rsidR="0084324A" w:rsidRDefault="00E040B6" w:rsidP="00BF097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 w:rsidR="00BC3C8C">
              <w:rPr>
                <w:color w:val="000000"/>
                <w:sz w:val="24"/>
                <w:szCs w:val="24"/>
              </w:rPr>
              <w:t>-01</w:t>
            </w:r>
          </w:p>
        </w:tc>
        <w:tc>
          <w:tcPr>
            <w:tcW w:w="2977" w:type="dxa"/>
          </w:tcPr>
          <w:p w14:paraId="144CD955" w14:textId="77777777" w:rsidR="0084324A" w:rsidRPr="00B149B5" w:rsidRDefault="00B149B5" w:rsidP="00BF0978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B149B5">
              <w:rPr>
                <w:i/>
                <w:iCs/>
                <w:color w:val="FF0000"/>
                <w:sz w:val="24"/>
                <w:szCs w:val="24"/>
              </w:rPr>
              <w:t>Теоретический этап. Анализ учебной программы информатики (включая требования 8 класса), сравнительное исследование образовательных IDE, формирование технического задания на развитие Vuzhyk.</w:t>
            </w:r>
          </w:p>
        </w:tc>
        <w:tc>
          <w:tcPr>
            <w:tcW w:w="1621" w:type="dxa"/>
          </w:tcPr>
          <w:p w14:paraId="633A614D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01.01.202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31.03.202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51B3B57E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</w:tcPr>
          <w:p w14:paraId="7646798A" w14:textId="77777777" w:rsidR="00971B1D" w:rsidRPr="00971B1D" w:rsidRDefault="00971B1D" w:rsidP="00971B1D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>Аналитический обзор. Техническое задание.</w:t>
            </w:r>
            <w:r w:rsidRPr="00971B1D">
              <w:rPr>
                <w:i/>
                <w:iCs/>
                <w:color w:val="FF0000"/>
                <w:sz w:val="24"/>
                <w:szCs w:val="24"/>
              </w:rPr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</w:r>
          </w:p>
          <w:p w14:paraId="08B18A03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71B1D" w:rsidRPr="00813E72" w14:paraId="1AE152C5" w14:textId="77777777" w:rsidTr="00CB01A6">
        <w:trPr>
          <w:jc w:val="center"/>
        </w:trPr>
        <w:tc>
          <w:tcPr>
            <w:tcW w:w="1242" w:type="dxa"/>
          </w:tcPr>
          <w:p w14:paraId="41195A39" w14:textId="77777777" w:rsidR="0084324A" w:rsidRDefault="00E040B6" w:rsidP="00BF097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202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 w:rsidR="00BC3C8C">
              <w:rPr>
                <w:color w:val="000000"/>
                <w:sz w:val="24"/>
                <w:szCs w:val="24"/>
              </w:rPr>
              <w:t>-02</w:t>
            </w:r>
          </w:p>
        </w:tc>
        <w:tc>
          <w:tcPr>
            <w:tcW w:w="2977" w:type="dxa"/>
          </w:tcPr>
          <w:p w14:paraId="04A721A4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t>Программная реализация развития Vuzhyk: синхронизация библиотек учитель–ученик по локальной сети, текстовые описания команд в подсказках, расширение справочной системы, доработка под учебную программу 8 класса.</w:t>
            </w:r>
          </w:p>
        </w:tc>
        <w:tc>
          <w:tcPr>
            <w:tcW w:w="1621" w:type="dxa"/>
          </w:tcPr>
          <w:p w14:paraId="1AC23765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30.06.202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27D3D49E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4906A59" w14:textId="77777777" w:rsidR="00971B1D" w:rsidRPr="00971B1D" w:rsidRDefault="00971B1D" w:rsidP="00971B1D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>Прототип доработанной среды. Аннотированный отчет за 1-е полугодие.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</w:r>
          </w:p>
          <w:p w14:paraId="334C8D9B" w14:textId="77777777" w:rsidR="0084324A" w:rsidRPr="00813E72" w:rsidRDefault="00971B1D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 w:rsidR="00971B1D" w:rsidRPr="00813E72" w14:paraId="3BD4C4A1" w14:textId="77777777" w:rsidTr="00CB01A6">
        <w:trPr>
          <w:jc w:val="center"/>
        </w:trPr>
        <w:tc>
          <w:tcPr>
            <w:tcW w:w="1242" w:type="dxa"/>
          </w:tcPr>
          <w:p w14:paraId="513112C7" w14:textId="77777777" w:rsidR="0084324A" w:rsidRDefault="00E040B6" w:rsidP="00BF097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 w:rsidR="00BC3C8C">
              <w:rPr>
                <w:color w:val="000000"/>
                <w:sz w:val="24"/>
                <w:szCs w:val="24"/>
              </w:rPr>
              <w:t>-03</w:t>
            </w:r>
          </w:p>
        </w:tc>
        <w:tc>
          <w:tcPr>
            <w:tcW w:w="2977" w:type="dxa"/>
          </w:tcPr>
          <w:p w14:paraId="62AA3382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t>Тестирование в учреждениях образования, исправление ошибок, подготовка дистрибутивов Windows и Linux, развитие сайта vuzhyk.by.</w:t>
            </w:r>
          </w:p>
        </w:tc>
        <w:tc>
          <w:tcPr>
            <w:tcW w:w="1621" w:type="dxa"/>
          </w:tcPr>
          <w:p w14:paraId="3686EC8D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01.07.202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30.09.202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712DAD65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061E32C" w14:textId="77777777" w:rsidR="00971B1D" w:rsidRPr="00971B1D" w:rsidRDefault="00971B1D" w:rsidP="00971B1D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>Результаты испытаний. Доработанные дистрибутивы.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</w:r>
          </w:p>
          <w:p w14:paraId="4654BC9E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71B1D" w:rsidRPr="00813E72" w14:paraId="5F833C94" w14:textId="77777777" w:rsidTr="00CB01A6">
        <w:trPr>
          <w:jc w:val="center"/>
        </w:trPr>
        <w:tc>
          <w:tcPr>
            <w:tcW w:w="1242" w:type="dxa"/>
          </w:tcPr>
          <w:p w14:paraId="6C88246F" w14:textId="77777777" w:rsidR="0084324A" w:rsidRDefault="00E040B6" w:rsidP="00BF097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DE27EF">
              <w:rPr>
                <w:color w:val="000000"/>
                <w:sz w:val="24"/>
                <w:szCs w:val="24"/>
              </w:rPr>
              <w:t>7</w:t>
            </w:r>
            <w:r w:rsidR="00BC3C8C">
              <w:rPr>
                <w:color w:val="000000"/>
                <w:sz w:val="24"/>
                <w:szCs w:val="24"/>
              </w:rPr>
              <w:t>-04</w:t>
            </w:r>
          </w:p>
        </w:tc>
        <w:tc>
          <w:tcPr>
            <w:tcW w:w="2977" w:type="dxa"/>
          </w:tcPr>
          <w:p w14:paraId="3DEAAF42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t>Внедрение, оформление документации и публикация результатов.</w:t>
            </w:r>
          </w:p>
        </w:tc>
        <w:tc>
          <w:tcPr>
            <w:tcW w:w="1621" w:type="dxa"/>
          </w:tcPr>
          <w:p w14:paraId="6F525768" w14:textId="77777777" w:rsidR="0084324A" w:rsidRPr="00813E72" w:rsidRDefault="00BC3C8C" w:rsidP="00581DC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01.10.202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  <w:r w:rsidR="00581DC7">
              <w:rPr>
                <w:color w:val="000000"/>
                <w:sz w:val="24"/>
                <w:szCs w:val="24"/>
              </w:rPr>
              <w:t xml:space="preserve"> – 31.12.202</w:t>
            </w:r>
            <w:r w:rsidR="00B149B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61" w:type="dxa"/>
          </w:tcPr>
          <w:p w14:paraId="44F02838" w14:textId="77777777" w:rsidR="0084324A" w:rsidRPr="00813E72" w:rsidRDefault="0084324A" w:rsidP="00BF09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C43B480" w14:textId="77777777" w:rsidR="00971B1D" w:rsidRPr="00971B1D" w:rsidRDefault="00971B1D" w:rsidP="00971B1D">
            <w:pPr>
              <w:jc w:val="center"/>
              <w:rPr>
                <w:i/>
                <w:iCs/>
                <w:color w:val="FF0000"/>
                <w:sz w:val="24"/>
                <w:szCs w:val="24"/>
              </w:rPr>
            </w:pPr>
            <w:r w:rsidRPr="00971B1D">
              <w:rPr>
                <w:i/>
                <w:iCs/>
                <w:color w:val="FF0000"/>
                <w:sz w:val="24"/>
                <w:szCs w:val="24"/>
              </w:rPr>
              <w:t>Акты внедрения. Аннотированный отчет за год. Заключительный отчет.</w:t>
            </w:r>
            <w:proofErr w:type="spellStart"/>
            <w:r w:rsidRPr="00971B1D">
              <w:rPr>
                <w:i/>
                <w:iCs/>
                <w:color w:val="FF0000"/>
                <w:sz w:val="24"/>
                <w:szCs w:val="24"/>
              </w:rPr>
            </w:r>
            <w:proofErr w:type="spellEnd"/>
            <w:r w:rsidRPr="00971B1D">
              <w:rPr>
                <w:i/>
                <w:iCs/>
                <w:color w:val="FF0000"/>
                <w:sz w:val="24"/>
                <w:szCs w:val="24"/>
              </w:rPr>
            </w:r>
          </w:p>
          <w:p w14:paraId="5C706944" w14:textId="77777777" w:rsidR="0084324A" w:rsidRPr="00813E72" w:rsidRDefault="00971B1D" w:rsidP="00BF097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 w14:paraId="48B7E2AA" w14:textId="77777777" w:rsidR="00CB01A6" w:rsidRDefault="00CB01A6" w:rsidP="00CB01A6">
      <w:pPr>
        <w:shd w:val="clear" w:color="auto" w:fill="FFFFFF"/>
        <w:rPr>
          <w:color w:val="000000"/>
          <w:sz w:val="28"/>
          <w:szCs w:val="28"/>
        </w:rPr>
      </w:pPr>
    </w:p>
    <w:p w14:paraId="517F78FC" w14:textId="77777777" w:rsidR="00D87654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Ректор </w:t>
      </w:r>
    </w:p>
    <w:p w14:paraId="22514499" w14:textId="77777777" w:rsidR="00D87654" w:rsidRDefault="00D87654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учреждения образования </w:t>
      </w:r>
    </w:p>
    <w:p w14:paraId="22C16E63" w14:textId="77777777" w:rsidR="004A45B5" w:rsidRDefault="00D87654" w:rsidP="004A45B5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«</w:t>
      </w:r>
      <w:r w:rsidR="004A45B5">
        <w:rPr>
          <w:color w:val="000000"/>
          <w:sz w:val="28"/>
          <w:szCs w:val="28"/>
        </w:rPr>
        <w:t>Витебский государственный</w:t>
      </w:r>
    </w:p>
    <w:p w14:paraId="71B48668" w14:textId="77777777" w:rsidR="00CB01A6" w:rsidRDefault="004A45B5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технологический университет</w:t>
      </w:r>
      <w:r w:rsidR="00D87654">
        <w:rPr>
          <w:color w:val="000000"/>
          <w:sz w:val="28"/>
          <w:szCs w:val="28"/>
        </w:rPr>
        <w:t>»</w:t>
      </w:r>
      <w:r w:rsidR="00CB01A6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А</w:t>
      </w:r>
      <w:r w:rsidR="00BC3C8C">
        <w:rPr>
          <w:color w:val="000000"/>
          <w:sz w:val="28"/>
          <w:szCs w:val="28"/>
        </w:rPr>
        <w:t xml:space="preserve">.А. </w:t>
      </w:r>
      <w:r>
        <w:rPr>
          <w:color w:val="000000"/>
          <w:sz w:val="28"/>
          <w:szCs w:val="28"/>
        </w:rPr>
        <w:t>Кузнецов</w:t>
      </w:r>
    </w:p>
    <w:p w14:paraId="359537B2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</w:p>
    <w:p w14:paraId="38868181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М.П.</w:t>
      </w:r>
    </w:p>
    <w:p w14:paraId="1B23038A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</w:p>
    <w:p w14:paraId="294B7829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 xml:space="preserve">Научный руководитель </w:t>
      </w:r>
    </w:p>
    <w:p w14:paraId="4F4D8B1E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 xml:space="preserve">(научный консультант) ____________  ________ </w:t>
      </w:r>
      <w:r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 w:rsidR="004A45B5">
        <w:rPr>
          <w:color w:val="000000"/>
          <w:sz w:val="28"/>
          <w:szCs w:val="28"/>
        </w:rPr>
      </w:r>
    </w:p>
    <w:p w14:paraId="6CDEF003" w14:textId="77777777" w:rsidR="00CB01A6" w:rsidRDefault="00CB01A6" w:rsidP="00CB01A6">
      <w:pPr>
        <w:shd w:val="clear" w:color="auto" w:fill="FFFFFF"/>
        <w:ind w:left="2880" w:firstLine="720"/>
        <w:rPr>
          <w:color w:val="000000"/>
          <w:sz w:val="28"/>
          <w:szCs w:val="28"/>
        </w:rPr>
      </w:pPr>
      <w:r w:rsidRPr="00352874">
        <w:rPr>
          <w:color w:val="000000"/>
          <w:sz w:val="24"/>
          <w:szCs w:val="24"/>
        </w:rPr>
        <w:t xml:space="preserve">Подпись 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  <w:t xml:space="preserve">Расшифровка </w:t>
      </w:r>
      <w:r>
        <w:rPr>
          <w:color w:val="000000"/>
          <w:sz w:val="24"/>
          <w:szCs w:val="24"/>
        </w:rPr>
        <w:t>подписи</w:t>
      </w:r>
      <w:r w:rsidRPr="00352874">
        <w:rPr>
          <w:color w:val="000000"/>
          <w:sz w:val="24"/>
          <w:szCs w:val="24"/>
        </w:rPr>
        <w:t xml:space="preserve">  </w:t>
      </w:r>
    </w:p>
    <w:p w14:paraId="3FAA956E" w14:textId="77777777" w:rsidR="00CB01A6" w:rsidRDefault="00CB01A6" w:rsidP="00CB01A6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</w:p>
    <w:p w14:paraId="0E337DFF" w14:textId="77777777" w:rsidR="00CB01A6" w:rsidRPr="004A45B5" w:rsidRDefault="00CB01A6" w:rsidP="004A45B5">
      <w:pPr>
        <w:shd w:val="clear" w:color="auto" w:fill="FFFFFF"/>
        <w:rPr>
          <w:i/>
          <w:iCs/>
          <w:color w:val="FF0000"/>
          <w:sz w:val="28"/>
          <w:szCs w:val="28"/>
        </w:rPr>
      </w:pPr>
      <w:r w:rsidRPr="00EB7BC3">
        <w:rPr>
          <w:color w:val="000000"/>
          <w:sz w:val="28"/>
          <w:szCs w:val="28"/>
        </w:rPr>
        <w:t>Соискатель(-и) гранта ____________  ________ П.А. Корнеев</w:t>
      </w:r>
      <w:r w:rsidR="00971B1D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 w:rsidR="004A45B5">
        <w:rPr>
          <w:color w:val="000000"/>
          <w:sz w:val="28"/>
          <w:szCs w:val="28"/>
        </w:rPr>
      </w:r>
      <w:proofErr w:type="spellStart"/>
      <w:r w:rsidR="004A45B5">
        <w:rPr>
          <w:color w:val="000000"/>
          <w:sz w:val="28"/>
          <w:szCs w:val="28"/>
        </w:rPr>
      </w:r>
      <w:proofErr w:type="spellEnd"/>
    </w:p>
    <w:p w14:paraId="68755BBA" w14:textId="77777777" w:rsidR="00CB01A6" w:rsidRPr="00352874" w:rsidRDefault="00CB01A6" w:rsidP="00CB01A6">
      <w:pPr>
        <w:shd w:val="clear" w:color="auto" w:fill="FFFFFF"/>
        <w:ind w:left="2880" w:firstLine="720"/>
        <w:rPr>
          <w:color w:val="000000"/>
          <w:sz w:val="24"/>
          <w:szCs w:val="24"/>
        </w:rPr>
      </w:pPr>
      <w:r w:rsidRPr="00352874">
        <w:rPr>
          <w:color w:val="000000"/>
          <w:sz w:val="24"/>
          <w:szCs w:val="24"/>
        </w:rPr>
        <w:t xml:space="preserve">Подпись 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  <w:t xml:space="preserve">Расшифровка </w:t>
      </w:r>
      <w:r>
        <w:rPr>
          <w:color w:val="000000"/>
          <w:sz w:val="24"/>
          <w:szCs w:val="24"/>
        </w:rPr>
        <w:t>подписи</w:t>
      </w:r>
      <w:r w:rsidRPr="00352874">
        <w:rPr>
          <w:color w:val="000000"/>
          <w:sz w:val="24"/>
          <w:szCs w:val="24"/>
        </w:rPr>
        <w:t xml:space="preserve">  </w:t>
      </w:r>
    </w:p>
    <w:p w14:paraId="794CE255" w14:textId="77777777" w:rsidR="00CB01A6" w:rsidRPr="00EB7BC3" w:rsidRDefault="00CB01A6" w:rsidP="00CB01A6">
      <w:pPr>
        <w:shd w:val="clear" w:color="auto" w:fill="FFFFFF"/>
        <w:tabs>
          <w:tab w:val="left" w:pos="6237"/>
        </w:tabs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«__»________20__г.</w:t>
      </w: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</w:t>
      </w:r>
    </w:p>
    <w:p w14:paraId="1593C913" w14:textId="77777777" w:rsidR="00522160" w:rsidRPr="00EB7BC3" w:rsidRDefault="00CB01A6" w:rsidP="00CB01A6">
      <w:pPr>
        <w:shd w:val="clear" w:color="auto" w:fill="FFFFFF"/>
        <w:tabs>
          <w:tab w:val="left" w:pos="6237"/>
        </w:tabs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522160" w:rsidRPr="00EB7BC3">
        <w:rPr>
          <w:color w:val="000000"/>
          <w:sz w:val="28"/>
          <w:szCs w:val="28"/>
        </w:rPr>
        <w:lastRenderedPageBreak/>
        <w:t>ЗАЯВКА НА ПОЛУЧЕНИЕ ГРАНТА</w:t>
      </w:r>
    </w:p>
    <w:p w14:paraId="61958A7C" w14:textId="77777777" w:rsidR="00522160" w:rsidRPr="00EB7BC3" w:rsidRDefault="00522160" w:rsidP="00EB7BC3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№____________</w:t>
      </w:r>
    </w:p>
    <w:p w14:paraId="40EE93CF" w14:textId="77777777" w:rsidR="00EB7BC3" w:rsidRPr="00EB7BC3" w:rsidRDefault="00EB7BC3">
      <w:pPr>
        <w:shd w:val="clear" w:color="auto" w:fill="FFFFFF"/>
        <w:rPr>
          <w:color w:val="000000"/>
          <w:sz w:val="28"/>
          <w:szCs w:val="28"/>
        </w:rPr>
      </w:pPr>
    </w:p>
    <w:p w14:paraId="1BA94118" w14:textId="77777777" w:rsidR="00522160" w:rsidRPr="00EB7BC3" w:rsidRDefault="00522160" w:rsidP="0084324A">
      <w:pPr>
        <w:shd w:val="clear" w:color="auto" w:fill="FFFFFF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Год проведения конкурса:</w:t>
      </w:r>
      <w:r w:rsidR="00683100">
        <w:rPr>
          <w:color w:val="000000"/>
          <w:sz w:val="28"/>
          <w:szCs w:val="28"/>
        </w:rPr>
        <w:t xml:space="preserve"> </w:t>
      </w:r>
      <w:r w:rsidR="00683100" w:rsidRPr="00332C39">
        <w:rPr>
          <w:color w:val="000000"/>
          <w:sz w:val="28"/>
          <w:szCs w:val="28"/>
        </w:rPr>
        <w:t>20</w:t>
      </w:r>
      <w:r w:rsidR="00E040B6" w:rsidRPr="00332C39">
        <w:rPr>
          <w:color w:val="000000"/>
          <w:sz w:val="28"/>
          <w:szCs w:val="28"/>
        </w:rPr>
        <w:t>2</w:t>
      </w:r>
      <w:r w:rsidR="00DE27EF">
        <w:rPr>
          <w:color w:val="000000"/>
          <w:sz w:val="28"/>
          <w:szCs w:val="28"/>
        </w:rPr>
        <w:t>6</w:t>
      </w:r>
    </w:p>
    <w:p w14:paraId="473307D7" w14:textId="77777777" w:rsidR="00EB7BC3" w:rsidRDefault="00EB7BC3">
      <w:pPr>
        <w:shd w:val="clear" w:color="auto" w:fill="FFFFFF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7"/>
        <w:gridCol w:w="4646"/>
      </w:tblGrid>
      <w:tr w:rsidR="00EB7BC3" w:rsidRPr="00813E72" w14:paraId="42EFE483" w14:textId="77777777" w:rsidTr="00813E72">
        <w:trPr>
          <w:trHeight w:val="20"/>
        </w:trPr>
        <w:tc>
          <w:tcPr>
            <w:tcW w:w="4928" w:type="dxa"/>
          </w:tcPr>
          <w:p w14:paraId="0BC09FF2" w14:textId="77777777" w:rsidR="00EB7BC3" w:rsidRPr="00813E72" w:rsidRDefault="00EB7BC3" w:rsidP="00EB7BC3">
            <w:pPr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Научное направление проекта</w:t>
            </w:r>
          </w:p>
          <w:p w14:paraId="77C4BC69" w14:textId="77777777" w:rsidR="00EB7BC3" w:rsidRPr="00813E72" w:rsidRDefault="00EB7BC3" w:rsidP="00EB7BC3">
            <w:pPr>
              <w:rPr>
                <w:i/>
                <w:color w:val="000000"/>
                <w:sz w:val="24"/>
                <w:szCs w:val="24"/>
              </w:rPr>
            </w:pPr>
            <w:r w:rsidRPr="00813E72">
              <w:rPr>
                <w:i/>
                <w:color w:val="000000"/>
                <w:sz w:val="24"/>
                <w:szCs w:val="24"/>
              </w:rPr>
              <w:t>(согласно пункту 6 Положения)</w:t>
            </w:r>
          </w:p>
        </w:tc>
        <w:tc>
          <w:tcPr>
            <w:tcW w:w="4646" w:type="dxa"/>
          </w:tcPr>
          <w:p w14:paraId="517CFC82" w14:textId="77777777" w:rsidR="00EB7BC3" w:rsidRPr="002224F8" w:rsidRDefault="004A45B5">
            <w:pPr>
              <w:rPr>
                <w:i/>
                <w:iCs/>
                <w:color w:val="00B050"/>
                <w:sz w:val="28"/>
                <w:szCs w:val="28"/>
              </w:rPr>
            </w:pPr>
            <w:r w:rsidRPr="002224F8">
              <w:rPr>
                <w:i/>
                <w:iCs/>
                <w:color w:val="00B050"/>
                <w:sz w:val="28"/>
                <w:szCs w:val="28"/>
              </w:rPr>
              <w:t>информационно-коммуникационные, авиационные и космические технологии и аппаратура</w:t>
            </w:r>
          </w:p>
        </w:tc>
      </w:tr>
      <w:tr w:rsidR="00EB7BC3" w:rsidRPr="00813E72" w14:paraId="3D3F978D" w14:textId="77777777" w:rsidTr="00813E72">
        <w:trPr>
          <w:trHeight w:val="20"/>
        </w:trPr>
        <w:tc>
          <w:tcPr>
            <w:tcW w:w="4928" w:type="dxa"/>
          </w:tcPr>
          <w:p w14:paraId="081E54E7" w14:textId="77777777" w:rsidR="00EB7BC3" w:rsidRPr="00813E72" w:rsidRDefault="00EB7BC3" w:rsidP="00EB7BC3">
            <w:pPr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 xml:space="preserve">Фамилия, </w:t>
            </w:r>
            <w:r w:rsidR="00307504">
              <w:rPr>
                <w:color w:val="000000"/>
                <w:sz w:val="28"/>
                <w:szCs w:val="28"/>
              </w:rPr>
              <w:t xml:space="preserve">собственное </w:t>
            </w:r>
            <w:r w:rsidRPr="00813E72">
              <w:rPr>
                <w:color w:val="000000"/>
                <w:sz w:val="28"/>
                <w:szCs w:val="28"/>
              </w:rPr>
              <w:t>имя, отчество соискателя (соискателей) гранта</w:t>
            </w:r>
          </w:p>
          <w:p w14:paraId="0EABD732" w14:textId="77777777" w:rsidR="00EB7BC3" w:rsidRPr="00813E72" w:rsidRDefault="00EB7BC3" w:rsidP="00EB7BC3">
            <w:pPr>
              <w:rPr>
                <w:i/>
                <w:color w:val="000000"/>
                <w:sz w:val="24"/>
                <w:szCs w:val="24"/>
              </w:rPr>
            </w:pPr>
            <w:r w:rsidRPr="00813E72">
              <w:rPr>
                <w:i/>
                <w:color w:val="000000"/>
                <w:sz w:val="24"/>
                <w:szCs w:val="24"/>
              </w:rPr>
              <w:t>(Ф. И. О. указывается полностью)</w:t>
            </w:r>
          </w:p>
        </w:tc>
        <w:tc>
          <w:tcPr>
            <w:tcW w:w="4646" w:type="dxa"/>
          </w:tcPr>
          <w:p w14:paraId="716B5242" w14:textId="77777777" w:rsidR="00EB7BC3" w:rsidRPr="002224F8" w:rsidRDefault="004A45B5">
            <w:pPr>
              <w:rPr>
                <w:color w:val="00B050"/>
                <w:sz w:val="28"/>
                <w:szCs w:val="28"/>
              </w:rPr>
            </w:pPr>
            <w:proofErr w:type="spellStart"/>
            <w:r w:rsidRPr="002224F8">
              <w:rPr>
                <w:color w:val="00B050"/>
                <w:sz w:val="28"/>
                <w:szCs w:val="28"/>
              </w:rPr>
              <w:t>Корнеев Павел Александрович</w:t>
            </w:r>
            <w:proofErr w:type="spellEnd"/>
            <w:r w:rsidRPr="002224F8">
              <w:rPr>
                <w:color w:val="00B050"/>
                <w:sz w:val="28"/>
                <w:szCs w:val="28"/>
              </w:rPr>
            </w:r>
          </w:p>
        </w:tc>
      </w:tr>
      <w:tr w:rsidR="00EB7BC3" w:rsidRPr="00813E72" w14:paraId="1EB44305" w14:textId="77777777" w:rsidTr="00813E72">
        <w:trPr>
          <w:trHeight w:val="20"/>
        </w:trPr>
        <w:tc>
          <w:tcPr>
            <w:tcW w:w="4928" w:type="dxa"/>
          </w:tcPr>
          <w:p w14:paraId="4BA5D384" w14:textId="77777777" w:rsidR="00EB7BC3" w:rsidRPr="00813E72" w:rsidRDefault="00EB7BC3" w:rsidP="00EB7BC3">
            <w:pPr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Категория гранта</w:t>
            </w:r>
          </w:p>
          <w:p w14:paraId="33B039E2" w14:textId="77777777" w:rsidR="00EB7BC3" w:rsidRPr="00813E72" w:rsidRDefault="00EB7BC3" w:rsidP="00307504">
            <w:pPr>
              <w:rPr>
                <w:i/>
                <w:color w:val="000000"/>
                <w:sz w:val="24"/>
                <w:szCs w:val="24"/>
              </w:rPr>
            </w:pPr>
          </w:p>
        </w:tc>
        <w:tc>
          <w:tcPr>
            <w:tcW w:w="4646" w:type="dxa"/>
          </w:tcPr>
          <w:p w14:paraId="0AA95F28" w14:textId="77777777" w:rsidR="00EB7BC3" w:rsidRPr="002224F8" w:rsidRDefault="002224F8">
            <w:pPr>
              <w:rPr>
                <w:color w:val="00B050"/>
                <w:sz w:val="28"/>
                <w:szCs w:val="28"/>
              </w:rPr>
            </w:pPr>
            <w:r w:rsidRPr="002224F8">
              <w:rPr>
                <w:color w:val="00B050"/>
                <w:sz w:val="28"/>
                <w:szCs w:val="28"/>
              </w:rPr>
              <w:t>студент</w:t>
            </w:r>
          </w:p>
        </w:tc>
      </w:tr>
      <w:tr w:rsidR="00EB7BC3" w:rsidRPr="00813E72" w14:paraId="5B84B555" w14:textId="77777777" w:rsidTr="00813E72">
        <w:trPr>
          <w:trHeight w:val="20"/>
        </w:trPr>
        <w:tc>
          <w:tcPr>
            <w:tcW w:w="4928" w:type="dxa"/>
          </w:tcPr>
          <w:p w14:paraId="047BE738" w14:textId="77777777" w:rsidR="00EB7BC3" w:rsidRPr="00813E72" w:rsidRDefault="00EB7BC3" w:rsidP="00813E72">
            <w:pPr>
              <w:shd w:val="clear" w:color="auto" w:fill="FFFFFF"/>
              <w:rPr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Наименование темы научно-исследовательско</w:t>
            </w:r>
            <w:r w:rsidR="00307504">
              <w:rPr>
                <w:color w:val="000000"/>
                <w:sz w:val="28"/>
                <w:szCs w:val="28"/>
              </w:rPr>
              <w:t>й</w:t>
            </w:r>
            <w:r w:rsidRPr="00813E72">
              <w:rPr>
                <w:color w:val="000000"/>
                <w:sz w:val="28"/>
                <w:szCs w:val="28"/>
              </w:rPr>
              <w:t xml:space="preserve"> </w:t>
            </w:r>
            <w:r w:rsidR="00307504">
              <w:rPr>
                <w:color w:val="000000"/>
                <w:sz w:val="28"/>
                <w:szCs w:val="28"/>
              </w:rPr>
              <w:t>работы</w:t>
            </w:r>
            <w:r w:rsidRPr="00813E72">
              <w:rPr>
                <w:color w:val="000000"/>
                <w:sz w:val="28"/>
                <w:szCs w:val="28"/>
              </w:rPr>
              <w:t>, представляемо</w:t>
            </w:r>
            <w:r w:rsidR="00307504">
              <w:rPr>
                <w:color w:val="000000"/>
                <w:sz w:val="28"/>
                <w:szCs w:val="28"/>
              </w:rPr>
              <w:t>й на конкурс</w:t>
            </w:r>
          </w:p>
          <w:p w14:paraId="2061FF00" w14:textId="77777777" w:rsidR="00EB7BC3" w:rsidRPr="00813E72" w:rsidRDefault="00EB7BC3" w:rsidP="00307504">
            <w:pPr>
              <w:rPr>
                <w:color w:val="000000"/>
                <w:sz w:val="24"/>
                <w:szCs w:val="24"/>
              </w:rPr>
            </w:pPr>
            <w:r w:rsidRPr="00813E72">
              <w:rPr>
                <w:i/>
                <w:iCs/>
                <w:color w:val="000000"/>
                <w:sz w:val="24"/>
                <w:szCs w:val="24"/>
              </w:rPr>
              <w:t>(четко сформулированн</w:t>
            </w:r>
            <w:r w:rsidR="00307504">
              <w:rPr>
                <w:i/>
                <w:iCs/>
                <w:color w:val="000000"/>
                <w:sz w:val="24"/>
                <w:szCs w:val="24"/>
              </w:rPr>
              <w:t>ое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 xml:space="preserve"> и отражающ</w:t>
            </w:r>
            <w:r w:rsidR="00307504">
              <w:rPr>
                <w:i/>
                <w:iCs/>
                <w:color w:val="000000"/>
                <w:sz w:val="24"/>
                <w:szCs w:val="24"/>
              </w:rPr>
              <w:t>ее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 xml:space="preserve"> содержание </w:t>
            </w:r>
            <w:r w:rsidR="00307504">
              <w:rPr>
                <w:i/>
                <w:iCs/>
                <w:color w:val="000000"/>
                <w:sz w:val="24"/>
                <w:szCs w:val="24"/>
              </w:rPr>
              <w:t>работы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646" w:type="dxa"/>
          </w:tcPr>
          <w:p w14:paraId="6A806A8E" w14:textId="77777777" w:rsidR="00EB7BC3" w:rsidRPr="002224F8" w:rsidRDefault="004A45B5">
            <w:pPr>
              <w:rPr>
                <w:color w:val="00B050"/>
                <w:sz w:val="28"/>
                <w:szCs w:val="28"/>
              </w:rPr>
            </w:pPr>
            <w:r w:rsidRPr="002224F8">
              <w:rPr>
                <w:color w:val="00B050"/>
                <w:sz w:val="28"/>
                <w:szCs w:val="28"/>
              </w:rPr>
              <w:t>Разработка специализированной учебной среды программирования Vuzhyk для изучения языка Python в учреждениях общего среднего образования Республики Беларусь</w:t>
            </w:r>
          </w:p>
        </w:tc>
      </w:tr>
      <w:tr w:rsidR="00EB7BC3" w:rsidRPr="00813E72" w14:paraId="22877531" w14:textId="77777777" w:rsidTr="00813E72">
        <w:trPr>
          <w:trHeight w:val="20"/>
        </w:trPr>
        <w:tc>
          <w:tcPr>
            <w:tcW w:w="4928" w:type="dxa"/>
          </w:tcPr>
          <w:p w14:paraId="0D2D5F5D" w14:textId="77777777" w:rsidR="00EB7BC3" w:rsidRPr="00813E72" w:rsidRDefault="00EB7BC3" w:rsidP="00307504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 xml:space="preserve">Тема диссертации соискателя (соискателей) гранта с указанием </w:t>
            </w:r>
            <w:r w:rsidR="00307504">
              <w:rPr>
                <w:color w:val="000000"/>
                <w:sz w:val="28"/>
                <w:szCs w:val="28"/>
              </w:rPr>
              <w:t xml:space="preserve">даты утверждения и </w:t>
            </w:r>
            <w:r w:rsidRPr="00813E72">
              <w:rPr>
                <w:color w:val="000000"/>
                <w:sz w:val="28"/>
                <w:szCs w:val="28"/>
              </w:rPr>
              <w:t>сроков представления д</w:t>
            </w:r>
            <w:r w:rsidR="00307504">
              <w:rPr>
                <w:color w:val="000000"/>
                <w:sz w:val="28"/>
                <w:szCs w:val="28"/>
              </w:rPr>
              <w:t xml:space="preserve">иссертации к предварительной экспертизе </w:t>
            </w:r>
            <w:r w:rsidR="00307504" w:rsidRPr="00813E72">
              <w:rPr>
                <w:i/>
                <w:iCs/>
                <w:color w:val="000000"/>
                <w:sz w:val="24"/>
                <w:szCs w:val="24"/>
              </w:rPr>
              <w:t>(</w:t>
            </w:r>
            <w:r w:rsidR="00307504">
              <w:rPr>
                <w:i/>
                <w:iCs/>
                <w:color w:val="000000"/>
                <w:sz w:val="24"/>
                <w:szCs w:val="24"/>
              </w:rPr>
              <w:t>для аспирантов, докторантов, соискателей</w:t>
            </w:r>
            <w:r w:rsidR="00307504" w:rsidRPr="00813E72">
              <w:rPr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646" w:type="dxa"/>
          </w:tcPr>
          <w:p w14:paraId="20B03254" w14:textId="77777777" w:rsidR="00EB7BC3" w:rsidRPr="00813E72" w:rsidRDefault="002224F8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–</w:t>
            </w:r>
          </w:p>
        </w:tc>
      </w:tr>
      <w:tr w:rsidR="00EB7BC3" w:rsidRPr="00813E72" w14:paraId="0962A8F9" w14:textId="77777777" w:rsidTr="00813E72">
        <w:trPr>
          <w:trHeight w:val="20"/>
        </w:trPr>
        <w:tc>
          <w:tcPr>
            <w:tcW w:w="4928" w:type="dxa"/>
          </w:tcPr>
          <w:p w14:paraId="41A7A6E0" w14:textId="77777777" w:rsidR="00EB7BC3" w:rsidRPr="00813E72" w:rsidRDefault="00EB7BC3" w:rsidP="00813E72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>Наименование учреждения,</w:t>
            </w:r>
            <w:r w:rsidR="00307504">
              <w:rPr>
                <w:color w:val="000000"/>
                <w:sz w:val="28"/>
                <w:szCs w:val="28"/>
              </w:rPr>
              <w:t xml:space="preserve"> в котором обучается соискатель гранта</w:t>
            </w:r>
          </w:p>
        </w:tc>
        <w:tc>
          <w:tcPr>
            <w:tcW w:w="4646" w:type="dxa"/>
          </w:tcPr>
          <w:p w14:paraId="57B9C38E" w14:textId="77777777" w:rsidR="004A45B5" w:rsidRDefault="00971B1D" w:rsidP="004A45B5">
            <w:pPr>
              <w:shd w:val="clear" w:color="auto" w:fill="FFFFFF"/>
              <w:tabs>
                <w:tab w:val="left" w:pos="6237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Учреждение образования «Витебский государственный технологический университет»</w:t>
            </w:r>
            <w:r w:rsidR="004A45B5">
              <w:rPr>
                <w:color w:val="000000"/>
                <w:sz w:val="28"/>
                <w:szCs w:val="28"/>
              </w:rPr>
            </w:r>
          </w:p>
          <w:p w14:paraId="0C8FF2CF" w14:textId="77777777" w:rsidR="00EB7BC3" w:rsidRPr="00813E72" w:rsidRDefault="004A45B5" w:rsidP="004A45B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 w:rsidR="00971B1D">
              <w:rPr>
                <w:color w:val="000000"/>
                <w:sz w:val="28"/>
                <w:szCs w:val="28"/>
              </w:rPr>
            </w:r>
          </w:p>
        </w:tc>
      </w:tr>
      <w:tr w:rsidR="00EB7BC3" w:rsidRPr="00813E72" w14:paraId="59D2E203" w14:textId="77777777" w:rsidTr="00813E72">
        <w:trPr>
          <w:trHeight w:val="20"/>
        </w:trPr>
        <w:tc>
          <w:tcPr>
            <w:tcW w:w="4928" w:type="dxa"/>
          </w:tcPr>
          <w:p w14:paraId="28F90DA8" w14:textId="77777777" w:rsidR="00EB7BC3" w:rsidRPr="00813E72" w:rsidRDefault="00307504" w:rsidP="00307504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</w:t>
            </w:r>
            <w:r w:rsidR="00EB7BC3" w:rsidRPr="00813E72">
              <w:rPr>
                <w:color w:val="000000"/>
                <w:sz w:val="28"/>
                <w:szCs w:val="28"/>
              </w:rPr>
              <w:t>пециальность</w:t>
            </w:r>
            <w:r>
              <w:rPr>
                <w:color w:val="000000"/>
                <w:sz w:val="28"/>
                <w:szCs w:val="28"/>
              </w:rPr>
              <w:t>, по которой обучается</w:t>
            </w:r>
            <w:r w:rsidR="00EB7BC3" w:rsidRPr="00813E72">
              <w:rPr>
                <w:color w:val="000000"/>
                <w:sz w:val="28"/>
                <w:szCs w:val="28"/>
              </w:rPr>
              <w:t xml:space="preserve"> соискател</w:t>
            </w:r>
            <w:r>
              <w:rPr>
                <w:color w:val="000000"/>
                <w:sz w:val="28"/>
                <w:szCs w:val="28"/>
              </w:rPr>
              <w:t xml:space="preserve">ь гранта 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>(</w:t>
            </w:r>
            <w:r>
              <w:rPr>
                <w:i/>
                <w:iCs/>
                <w:color w:val="000000"/>
                <w:sz w:val="24"/>
                <w:szCs w:val="24"/>
              </w:rPr>
              <w:t>шифр и наименование</w:t>
            </w:r>
            <w:r w:rsidRPr="00813E72">
              <w:rPr>
                <w:i/>
                <w:iCs/>
                <w:color w:val="000000"/>
                <w:sz w:val="24"/>
                <w:szCs w:val="24"/>
              </w:rPr>
              <w:t>)</w:t>
            </w:r>
            <w:r w:rsidR="00EB7BC3" w:rsidRPr="00813E72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46" w:type="dxa"/>
          </w:tcPr>
          <w:p w14:paraId="758DBE85" w14:textId="77777777" w:rsidR="00EB7BC3" w:rsidRPr="00813E72" w:rsidRDefault="002224F8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 w:rsidR="004A45B5" w:rsidRPr="004A45B5"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 w:rsidR="00EB7BC3" w:rsidRPr="00813E72" w14:paraId="7D51881C" w14:textId="77777777" w:rsidTr="00813E72">
        <w:trPr>
          <w:trHeight w:val="20"/>
        </w:trPr>
        <w:tc>
          <w:tcPr>
            <w:tcW w:w="4928" w:type="dxa"/>
          </w:tcPr>
          <w:p w14:paraId="0A3563EF" w14:textId="77777777" w:rsidR="00EB7BC3" w:rsidRPr="00813E72" w:rsidRDefault="00EB7BC3" w:rsidP="00813E72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813E72">
              <w:rPr>
                <w:color w:val="000000"/>
                <w:sz w:val="28"/>
                <w:szCs w:val="28"/>
              </w:rPr>
              <w:t xml:space="preserve">Сведения о получении грантов </w:t>
            </w:r>
            <w:r w:rsidRPr="00813E72">
              <w:rPr>
                <w:i/>
                <w:color w:val="000000"/>
                <w:sz w:val="24"/>
                <w:szCs w:val="24"/>
              </w:rPr>
              <w:t>(указываются гранты Министерства образования</w:t>
            </w:r>
            <w:r w:rsidR="00C525E3" w:rsidRPr="00813E72">
              <w:rPr>
                <w:i/>
                <w:color w:val="000000"/>
                <w:sz w:val="24"/>
                <w:szCs w:val="24"/>
              </w:rPr>
              <w:t>,</w:t>
            </w:r>
            <w:r w:rsidRPr="00813E72">
              <w:rPr>
                <w:i/>
                <w:color w:val="000000"/>
                <w:sz w:val="24"/>
                <w:szCs w:val="24"/>
              </w:rPr>
              <w:t xml:space="preserve"> Белорусского фонда фундаментальных исследований и др., год начала и окончания гранта)</w:t>
            </w:r>
          </w:p>
        </w:tc>
        <w:tc>
          <w:tcPr>
            <w:tcW w:w="4646" w:type="dxa"/>
          </w:tcPr>
          <w:p w14:paraId="3D478F4E" w14:textId="77777777" w:rsidR="00EB7BC3" w:rsidRPr="00971B1D" w:rsidRDefault="004A45B5">
            <w:pPr>
              <w:rPr>
                <w:i/>
                <w:iCs/>
                <w:color w:val="FF0000"/>
                <w:sz w:val="28"/>
                <w:szCs w:val="28"/>
              </w:rPr>
            </w:pPr>
            <w:r>
              <w:rPr>
                <w:i/>
                <w:iCs/>
                <w:color w:val="FF0000"/>
                <w:sz w:val="28"/>
                <w:szCs w:val="28"/>
              </w:rPr>
            </w:r>
          </w:p>
        </w:tc>
      </w:tr>
    </w:tbl>
    <w:p w14:paraId="3BDFA623" w14:textId="77777777" w:rsidR="00EB7BC3" w:rsidRDefault="00EB7BC3">
      <w:pPr>
        <w:shd w:val="clear" w:color="auto" w:fill="FFFFFF"/>
        <w:rPr>
          <w:color w:val="000000"/>
          <w:sz w:val="28"/>
          <w:szCs w:val="28"/>
        </w:rPr>
      </w:pPr>
    </w:p>
    <w:p w14:paraId="0DF5723F" w14:textId="77777777" w:rsidR="00EB7BC3" w:rsidRPr="00EB7BC3" w:rsidRDefault="00EB7BC3">
      <w:pPr>
        <w:shd w:val="clear" w:color="auto" w:fill="FFFFFF"/>
        <w:rPr>
          <w:color w:val="000000"/>
          <w:sz w:val="28"/>
          <w:szCs w:val="28"/>
        </w:rPr>
      </w:pPr>
    </w:p>
    <w:p w14:paraId="1C2C9316" w14:textId="77777777" w:rsidR="00307504" w:rsidRPr="00EB7BC3" w:rsidRDefault="00307504" w:rsidP="00307504">
      <w:pPr>
        <w:shd w:val="clear" w:color="auto" w:fill="FFFFFF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Соискатель</w:t>
      </w:r>
      <w:r w:rsidR="00971B1D">
        <w:rPr>
          <w:color w:val="000000"/>
          <w:sz w:val="28"/>
          <w:szCs w:val="28"/>
        </w:rPr>
        <w:t>(-и)</w:t>
      </w:r>
      <w:r w:rsidRPr="00EB7BC3">
        <w:rPr>
          <w:color w:val="000000"/>
          <w:sz w:val="28"/>
          <w:szCs w:val="28"/>
        </w:rPr>
        <w:t xml:space="preserve"> гранта: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4A45B5">
        <w:rPr>
          <w:color w:val="000000"/>
          <w:sz w:val="28"/>
          <w:szCs w:val="28"/>
        </w:rPr>
        <w:t xml:space="preserve">  </w:t>
      </w:r>
      <w:r w:rsidRPr="00EB7BC3">
        <w:rPr>
          <w:color w:val="000000"/>
          <w:sz w:val="28"/>
          <w:szCs w:val="28"/>
        </w:rPr>
        <w:t>Научный руководитель (консультант):</w:t>
      </w:r>
    </w:p>
    <w:p w14:paraId="75136F4E" w14:textId="77777777" w:rsidR="00307504" w:rsidRDefault="00307504" w:rsidP="00307504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____________  П.А. Корнеев         ____________       </w:t>
      </w:r>
      <w:proofErr w:type="spellStart"/>
      <w:r w:rsidR="004A45B5" w:rsidRPr="004A45B5">
        <w:rPr>
          <w:color w:val="000000"/>
          <w:sz w:val="28"/>
          <w:szCs w:val="28"/>
          <w:u w:val="single"/>
        </w:rPr>
      </w:r>
      <w:proofErr w:type="spellEnd"/>
      <w:r w:rsidR="004A45B5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 w:rsidR="004A45B5">
        <w:rPr>
          <w:color w:val="000000"/>
          <w:sz w:val="28"/>
          <w:szCs w:val="28"/>
        </w:rPr>
      </w:r>
      <w:r w:rsidR="004A45B5" w:rsidRPr="004A45B5">
        <w:rPr>
          <w:color w:val="000000"/>
          <w:sz w:val="28"/>
          <w:szCs w:val="28"/>
          <w:u w:val="single"/>
        </w:rPr>
      </w:r>
      <w:proofErr w:type="spellStart"/>
      <w:r w:rsidR="004A45B5" w:rsidRPr="004A45B5">
        <w:rPr>
          <w:color w:val="000000"/>
          <w:sz w:val="28"/>
          <w:szCs w:val="28"/>
          <w:u w:val="single"/>
        </w:rPr>
      </w:r>
      <w:proofErr w:type="spellEnd"/>
    </w:p>
    <w:p w14:paraId="05A20C02" w14:textId="77777777" w:rsidR="00307504" w:rsidRPr="00352874" w:rsidRDefault="00307504" w:rsidP="00307504">
      <w:pPr>
        <w:shd w:val="clear" w:color="auto" w:fill="FFFFFF"/>
        <w:rPr>
          <w:sz w:val="24"/>
          <w:szCs w:val="24"/>
        </w:rPr>
      </w:pPr>
      <w:r w:rsidRPr="00352874">
        <w:rPr>
          <w:color w:val="000000"/>
          <w:sz w:val="24"/>
          <w:szCs w:val="24"/>
        </w:rPr>
        <w:t xml:space="preserve">Подпись 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  <w:t xml:space="preserve">Расшифровка   </w:t>
      </w:r>
      <w:r w:rsidRPr="00352874">
        <w:rPr>
          <w:color w:val="000000"/>
          <w:sz w:val="24"/>
          <w:szCs w:val="24"/>
        </w:rPr>
        <w:tab/>
        <w:t xml:space="preserve">     Подпись   </w:t>
      </w:r>
      <w:r w:rsidRPr="00352874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>Расшифровка</w:t>
      </w:r>
    </w:p>
    <w:p w14:paraId="34B36831" w14:textId="77777777" w:rsidR="00307504" w:rsidRPr="00352874" w:rsidRDefault="00307504" w:rsidP="00307504">
      <w:pPr>
        <w:shd w:val="clear" w:color="auto" w:fill="FFFFFF"/>
        <w:ind w:left="2160"/>
        <w:rPr>
          <w:sz w:val="24"/>
          <w:szCs w:val="24"/>
        </w:rPr>
      </w:pPr>
      <w:r w:rsidRPr="00352874">
        <w:rPr>
          <w:color w:val="000000"/>
          <w:sz w:val="24"/>
          <w:szCs w:val="24"/>
        </w:rPr>
        <w:t xml:space="preserve">     подписи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 xml:space="preserve">    подписи</w:t>
      </w:r>
    </w:p>
    <w:p w14:paraId="61B0F3DE" w14:textId="77777777" w:rsidR="00307504" w:rsidRDefault="00307504" w:rsidP="00307504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C888435" w14:textId="77777777" w:rsidR="00307504" w:rsidRPr="00EB7BC3" w:rsidRDefault="00307504" w:rsidP="00307504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«__»________20__г.</w:t>
      </w: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</w:t>
      </w:r>
      <w:r w:rsidRPr="00EB7BC3">
        <w:rPr>
          <w:color w:val="000000"/>
          <w:sz w:val="28"/>
          <w:szCs w:val="28"/>
        </w:rPr>
        <w:t>«__»________20___г.</w:t>
      </w:r>
    </w:p>
    <w:p w14:paraId="7C44C90E" w14:textId="77777777" w:rsidR="00522160" w:rsidRDefault="00307504" w:rsidP="00971B1D">
      <w:pPr>
        <w:shd w:val="clear" w:color="auto" w:fill="FFFFFF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522160" w:rsidRPr="00EB7BC3">
        <w:rPr>
          <w:color w:val="000000"/>
          <w:sz w:val="28"/>
          <w:szCs w:val="28"/>
        </w:rPr>
        <w:lastRenderedPageBreak/>
        <w:t>ОБОСНОВАНИЕ НАУЧНО-ИССЛЕДОВАТЕЛЬСКО</w:t>
      </w:r>
      <w:r>
        <w:rPr>
          <w:color w:val="000000"/>
          <w:sz w:val="28"/>
          <w:szCs w:val="28"/>
        </w:rPr>
        <w:t>Й</w:t>
      </w:r>
      <w:r w:rsidR="00522160" w:rsidRPr="00EB7BC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РАБОТЫ</w:t>
      </w:r>
    </w:p>
    <w:p w14:paraId="75E21C30" w14:textId="77777777" w:rsidR="00EB7BC3" w:rsidRPr="00352874" w:rsidRDefault="00352874" w:rsidP="00EB7BC3">
      <w:pPr>
        <w:shd w:val="clear" w:color="auto" w:fill="FFFFFF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7E60523F" w14:textId="77777777" w:rsidR="00522160" w:rsidRPr="00352874" w:rsidRDefault="00522160" w:rsidP="00EB7BC3">
      <w:pPr>
        <w:shd w:val="clear" w:color="auto" w:fill="FFFFFF"/>
        <w:jc w:val="center"/>
        <w:rPr>
          <w:sz w:val="24"/>
          <w:szCs w:val="24"/>
        </w:rPr>
      </w:pPr>
      <w:r w:rsidRPr="00307504">
        <w:rPr>
          <w:bCs/>
          <w:i/>
          <w:color w:val="000000"/>
          <w:sz w:val="24"/>
          <w:szCs w:val="24"/>
        </w:rPr>
        <w:t xml:space="preserve">(наименование </w:t>
      </w:r>
      <w:r w:rsidR="00307504" w:rsidRPr="00307504">
        <w:rPr>
          <w:bCs/>
          <w:i/>
          <w:color w:val="000000"/>
          <w:sz w:val="24"/>
          <w:szCs w:val="24"/>
        </w:rPr>
        <w:t>научно-исследовательской работы</w:t>
      </w:r>
      <w:r w:rsidRPr="00352874">
        <w:rPr>
          <w:bCs/>
          <w:color w:val="000000"/>
          <w:sz w:val="24"/>
          <w:szCs w:val="24"/>
        </w:rPr>
        <w:t>)</w:t>
      </w:r>
    </w:p>
    <w:p w14:paraId="504041FB" w14:textId="77777777" w:rsidR="00352874" w:rsidRDefault="00352874">
      <w:pPr>
        <w:shd w:val="clear" w:color="auto" w:fill="FFFFFF"/>
        <w:rPr>
          <w:color w:val="000000"/>
          <w:sz w:val="28"/>
          <w:szCs w:val="28"/>
        </w:rPr>
      </w:pPr>
    </w:p>
    <w:p w14:paraId="4C302734" w14:textId="77777777" w:rsidR="00522160" w:rsidRPr="00EB7BC3" w:rsidRDefault="00307504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1. Цель научно-исследовательской работы, ее актуальность. Цель — разработать и научно обосновать специализированную интегрированную среду разработки Vuzhyk, адаптированную к учебной программе предмета «Информатика» учреждений общего среднего образования Республики Беларусь. Актуальность: в 2024/2025 учебном году изучение основ программирования в школах Беларуси перешло с языка Pascal на Python. Профессиональные IDE создают избыточную когнитивную нагрузку, не содержат исполнителя «Робот» в методике белорусских учебников, требуют отдельной установки интерпретатора и плохо работают на слабом школьном оборудовании. Необходима среда, которая совмещает дидактические средства (Черепаха с осями координат, встроенный задачник Робота, электронные учебники 6–7 классов, русскоязычная справка) с функциями профессиональной IDE.</w:t>
      </w:r>
      <w:r w:rsidR="00522160" w:rsidRPr="00EB7BC3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 w:rsidR="00522160"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="00522160"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E5CDABE" w14:textId="77777777" w:rsidR="00522160" w:rsidRPr="00EB7BC3" w:rsidRDefault="00307504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2. Научная идея. Образовательная IDE рассматривается как дидактический посредник между школьной программой и профессиональной практикой. Идея Vuzhyk — встроить в одну кроссплатформенную среду исполнителей белорусской программы информатики, задачник, справку и электронные учебники, сохранив привычные профессиональные приёмы (подсветка синтаксиса, автодополнение, отладка, запуск без сохранения). Название отсылает к белорусскому ужу в паре с языком Python.</w:t>
      </w:r>
      <w:r w:rsidR="00522160"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="00522160"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</w:p>
    <w:p w14:paraId="7B409797" w14:textId="77777777" w:rsidR="00522160" w:rsidRPr="00EB7BC3" w:rsidRDefault="00307504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3. Структура и методы исследования. Анализ учебных программ и учебников 6–7 классов; сравнительный анализ существующих сред разработки; проектирование архитектуры на Qt; реализация встроенного интерпретатора Python, библиотек исполнителей Черепаха и Робот, редактора задач, справки; педагогическая апробация в учреждении общего среднего образования.</w:t>
      </w:r>
      <w:r w:rsidR="00522160"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="00522160"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</w:p>
    <w:p w14:paraId="780483B3" w14:textId="77777777" w:rsidR="00522160" w:rsidRPr="00EB7BC3" w:rsidRDefault="00522160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4. Состояние рассматриваемой проблемы с учетом достижений современной науки. Профессиональные инструменты (IDLE, PyCharm и др.) не рассчитаны на урок: требуют отдельной установки Python, не визуализируют систему координат для Черепахи, не содержат задачника Робота из учебника 7 класса, имеют ошибки запуска поля Робота. Библиотеки Робота для Python существуют как разрозненные файлы. Без адекватного инструментария переход на Python снижает эффективность обучения и увеличивает нагрузку на учителя.</w:t>
      </w:r>
      <w:r w:rsidR="00EB7BC3">
        <w:rPr>
          <w:color w:val="000000"/>
          <w:sz w:val="28"/>
          <w:szCs w:val="28"/>
        </w:rPr>
      </w:r>
      <w:r w:rsidR="0030750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EB7BC3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EB7BC3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EB7BC3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sz w:val="28"/>
          <w:szCs w:val="28"/>
        </w:rPr>
      </w:r>
    </w:p>
    <w:p w14:paraId="603D5001" w14:textId="77777777" w:rsidR="00522160" w:rsidRPr="00EB7BC3" w:rsidRDefault="00522160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5. Основные результаты исследования, их научная и практическая значимость, экономическая и социальная ценность. Создана функционирующая IDE Vuzhyk (Windows 7+, портативная и устанавливаемая сборки; готовится версия для Linux). Реализованы подсветка синтаксиса, автодополнение, справка и электронные учебники 6–7 классов, задачник и редактор задач Робота, Черепаха с координатной сеткой, запуск без сохранения, пониженное потребление оперативной памяти. Работа прошла университетский отборочный тур республиканского конкурса «100 идей для Беларуси». Имеется акт внедрения НИОК(Т)Р в ГУО «Средняя школа №2 г. Дубровно имени Ю. Смирнова» от 25.11.2025. Подготовлена статья на IX Международный научно-технический форум СТНО-2026. Практическая ценность — возможность вести урок информатики по белорусской программе без сторонних профессиональных IDE и на существующем парке школьных компьютеров.</w:t>
      </w:r>
      <w:r w:rsidR="0030750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07504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="00307504">
        <w:rPr>
          <w:color w:val="000000"/>
          <w:sz w:val="28"/>
          <w:szCs w:val="28"/>
        </w:rPr>
      </w:r>
    </w:p>
    <w:p w14:paraId="2B331872" w14:textId="77777777" w:rsidR="00522160" w:rsidRPr="00EB7BC3" w:rsidRDefault="00522160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6. Возможные области использования результатов исследования. Уроки информатики 6–7 классов (далее — по мере выхода учебников следующих классов); внеурочная деятельность; подготовка учителей; учреждения образования с ограниченными вычислительными ресурсами. Сайт программы: vuzhyk.by. Репозиторий: github.com/Grossbeak/Vuzhyk.</w:t>
      </w:r>
      <w:r w:rsidR="0030750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sz w:val="28"/>
          <w:szCs w:val="28"/>
        </w:rPr>
      </w:r>
    </w:p>
    <w:p w14:paraId="623D9E56" w14:textId="77777777" w:rsidR="00307504" w:rsidRDefault="00522160" w:rsidP="00352874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7. Сведения об участии соискателя гранта в научных исследованиях в данной области и принципиальное отличие данной научно-исследовательской работы. Соискатель является автором среды Vuzhyk, разработал архитектуру и основные модули (редактор, исполнители, справка, задачник). Принципиальное отличие: единая среда под белорусскую программу информатики, а не набор сторонних библиотек; встроенный интерпретатор; учёт слабого оборудования; подтверждённое школьное внедрение. Соавторы публикации по теме: А.С. Соколова, Д.В. Черненко.</w:t>
      </w:r>
      <w:r w:rsidR="0030750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07504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Pr="00EB7BC3">
        <w:rPr>
          <w:color w:val="000000"/>
          <w:sz w:val="28"/>
          <w:szCs w:val="28"/>
        </w:rPr>
      </w:r>
      <w:r w:rsidR="00307504">
        <w:rPr>
          <w:color w:val="000000"/>
          <w:sz w:val="28"/>
          <w:szCs w:val="28"/>
        </w:rPr>
      </w:r>
      <w:r w:rsidR="00352874">
        <w:rPr>
          <w:color w:val="000000"/>
          <w:sz w:val="28"/>
          <w:szCs w:val="28"/>
        </w:rPr>
      </w:r>
      <w:r w:rsidR="00307504">
        <w:rPr>
          <w:color w:val="000000"/>
          <w:sz w:val="28"/>
          <w:szCs w:val="28"/>
        </w:rPr>
      </w:r>
    </w:p>
    <w:p w14:paraId="70F029AC" w14:textId="77777777" w:rsidR="00522160" w:rsidRPr="00EB7BC3" w:rsidRDefault="00352874" w:rsidP="0035287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специализированной учебной среды программирования Vuzhyk для изучения языка Python в учреждениях общего среднего образования Республики Беларусь</w:t>
      </w:r>
    </w:p>
    <w:p w14:paraId="487BA2EB" w14:textId="77777777" w:rsidR="00EB7BC3" w:rsidRDefault="00EB7BC3" w:rsidP="00352874">
      <w:pPr>
        <w:shd w:val="clear" w:color="auto" w:fill="FFFFFF"/>
        <w:spacing w:line="360" w:lineRule="auto"/>
        <w:rPr>
          <w:color w:val="000000"/>
          <w:sz w:val="28"/>
          <w:szCs w:val="28"/>
        </w:rPr>
      </w:pPr>
    </w:p>
    <w:p w14:paraId="4A25FFE4" w14:textId="77777777" w:rsidR="00EB7BC3" w:rsidRDefault="00EB7BC3">
      <w:pPr>
        <w:shd w:val="clear" w:color="auto" w:fill="FFFFFF"/>
        <w:rPr>
          <w:color w:val="000000"/>
          <w:sz w:val="28"/>
          <w:szCs w:val="28"/>
        </w:rPr>
      </w:pPr>
    </w:p>
    <w:p w14:paraId="2ED6A499" w14:textId="77777777" w:rsidR="00522160" w:rsidRPr="00EB7BC3" w:rsidRDefault="00522160">
      <w:pPr>
        <w:shd w:val="clear" w:color="auto" w:fill="FFFFFF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Соискатель гранта:</w:t>
      </w:r>
      <w:r w:rsidR="00352874">
        <w:rPr>
          <w:color w:val="000000"/>
          <w:sz w:val="28"/>
          <w:szCs w:val="28"/>
        </w:rPr>
        <w:tab/>
      </w:r>
      <w:r w:rsidR="00352874">
        <w:rPr>
          <w:color w:val="000000"/>
          <w:sz w:val="28"/>
          <w:szCs w:val="28"/>
        </w:rPr>
        <w:tab/>
      </w:r>
      <w:r w:rsidRPr="00EB7BC3">
        <w:rPr>
          <w:color w:val="000000"/>
          <w:sz w:val="28"/>
          <w:szCs w:val="28"/>
        </w:rPr>
        <w:t>Научный руководитель (консультант):</w:t>
      </w:r>
    </w:p>
    <w:p w14:paraId="7B754218" w14:textId="77777777" w:rsidR="00971B1D" w:rsidRDefault="00971B1D">
      <w:pPr>
        <w:shd w:val="clear" w:color="auto" w:fill="FFFFFF"/>
        <w:rPr>
          <w:i/>
          <w:iCs/>
          <w:color w:val="FF0000"/>
          <w:sz w:val="28"/>
          <w:szCs w:val="28"/>
        </w:rPr>
      </w:pPr>
      <w:r w:rsidRPr="00971B1D">
        <w:rPr>
          <w:i/>
          <w:iCs/>
          <w:color w:val="FF0000"/>
          <w:sz w:val="28"/>
          <w:szCs w:val="28"/>
        </w:rPr>
        <w:t xml:space="preserve">(если коллектив, то указываются </w:t>
      </w:r>
    </w:p>
    <w:p w14:paraId="5C757B9E" w14:textId="77777777" w:rsidR="00352874" w:rsidRPr="00971B1D" w:rsidRDefault="00971B1D">
      <w:pPr>
        <w:shd w:val="clear" w:color="auto" w:fill="FFFFFF"/>
        <w:rPr>
          <w:b/>
          <w:bCs/>
          <w:color w:val="000000"/>
          <w:sz w:val="28"/>
          <w:szCs w:val="28"/>
        </w:rPr>
      </w:pPr>
      <w:r w:rsidRPr="00971B1D">
        <w:rPr>
          <w:i/>
          <w:iCs/>
          <w:color w:val="FF0000"/>
          <w:sz w:val="28"/>
          <w:szCs w:val="28"/>
        </w:rPr>
        <w:t>все соискатели)</w:t>
      </w:r>
      <w:r w:rsidRPr="00971B1D">
        <w:rPr>
          <w:i/>
          <w:iCs/>
          <w:color w:val="FF0000"/>
          <w:sz w:val="28"/>
          <w:szCs w:val="28"/>
        </w:rPr>
        <w:tab/>
      </w:r>
    </w:p>
    <w:p w14:paraId="221441A1" w14:textId="77777777" w:rsidR="00352874" w:rsidRDefault="00352874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специализированной учебной среды программирования Vuzhyk для изучения языка Python в учреждениях общего среднего образования Республики Беларусь</w:t>
      </w:r>
      <w:r>
        <w:rPr>
          <w:color w:val="000000"/>
          <w:sz w:val="28"/>
          <w:szCs w:val="28"/>
        </w:rPr>
      </w:r>
    </w:p>
    <w:p w14:paraId="7E26802C" w14:textId="77777777" w:rsidR="00522160" w:rsidRPr="00352874" w:rsidRDefault="00522160">
      <w:pPr>
        <w:shd w:val="clear" w:color="auto" w:fill="FFFFFF"/>
        <w:rPr>
          <w:sz w:val="24"/>
          <w:szCs w:val="24"/>
        </w:rPr>
      </w:pPr>
      <w:r w:rsidRPr="00352874">
        <w:rPr>
          <w:color w:val="000000"/>
          <w:sz w:val="24"/>
          <w:szCs w:val="24"/>
        </w:rPr>
        <w:t>Подпись</w:t>
      </w:r>
      <w:r w:rsidR="00352874" w:rsidRPr="00352874">
        <w:rPr>
          <w:color w:val="000000"/>
          <w:sz w:val="24"/>
          <w:szCs w:val="24"/>
        </w:rPr>
        <w:t xml:space="preserve">   </w:t>
      </w:r>
      <w:r w:rsidR="00352874" w:rsidRPr="00352874">
        <w:rPr>
          <w:color w:val="000000"/>
          <w:sz w:val="24"/>
          <w:szCs w:val="24"/>
        </w:rPr>
        <w:tab/>
      </w:r>
      <w:r w:rsidR="00352874"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>Расшифровка</w:t>
      </w:r>
      <w:r w:rsidR="00352874" w:rsidRPr="00352874">
        <w:rPr>
          <w:color w:val="000000"/>
          <w:sz w:val="24"/>
          <w:szCs w:val="24"/>
        </w:rPr>
        <w:t xml:space="preserve">   </w:t>
      </w:r>
      <w:r w:rsidR="00352874" w:rsidRPr="00352874">
        <w:rPr>
          <w:color w:val="000000"/>
          <w:sz w:val="24"/>
          <w:szCs w:val="24"/>
        </w:rPr>
        <w:tab/>
        <w:t xml:space="preserve">     </w:t>
      </w:r>
      <w:r w:rsidRPr="00352874">
        <w:rPr>
          <w:color w:val="000000"/>
          <w:sz w:val="24"/>
          <w:szCs w:val="24"/>
        </w:rPr>
        <w:t>Подпись</w:t>
      </w:r>
      <w:r w:rsidR="00352874" w:rsidRPr="00352874">
        <w:rPr>
          <w:color w:val="000000"/>
          <w:sz w:val="24"/>
          <w:szCs w:val="24"/>
        </w:rPr>
        <w:t xml:space="preserve">   </w:t>
      </w:r>
      <w:r w:rsidR="00352874" w:rsidRPr="00352874">
        <w:rPr>
          <w:color w:val="000000"/>
          <w:sz w:val="24"/>
          <w:szCs w:val="24"/>
        </w:rPr>
        <w:tab/>
      </w:r>
      <w:r w:rsid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>Расшифровка</w:t>
      </w:r>
    </w:p>
    <w:p w14:paraId="26100B27" w14:textId="77777777" w:rsidR="00522160" w:rsidRPr="00352874" w:rsidRDefault="00352874" w:rsidP="00352874">
      <w:pPr>
        <w:shd w:val="clear" w:color="auto" w:fill="FFFFFF"/>
        <w:ind w:left="2160"/>
        <w:rPr>
          <w:sz w:val="24"/>
          <w:szCs w:val="24"/>
        </w:rPr>
      </w:pPr>
      <w:r w:rsidRPr="00352874">
        <w:rPr>
          <w:color w:val="000000"/>
          <w:sz w:val="24"/>
          <w:szCs w:val="24"/>
        </w:rPr>
        <w:t xml:space="preserve">     </w:t>
      </w:r>
      <w:r w:rsidR="00522160" w:rsidRPr="00352874">
        <w:rPr>
          <w:color w:val="000000"/>
          <w:sz w:val="24"/>
          <w:szCs w:val="24"/>
        </w:rPr>
        <w:t>подписи</w:t>
      </w:r>
      <w:r w:rsidRPr="00352874">
        <w:rPr>
          <w:color w:val="000000"/>
          <w:sz w:val="24"/>
          <w:szCs w:val="24"/>
        </w:rPr>
        <w:t xml:space="preserve">  </w:t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352874">
        <w:rPr>
          <w:color w:val="000000"/>
          <w:sz w:val="24"/>
          <w:szCs w:val="24"/>
        </w:rPr>
        <w:t xml:space="preserve">   </w:t>
      </w:r>
      <w:r w:rsidR="00522160" w:rsidRPr="00352874">
        <w:rPr>
          <w:color w:val="000000"/>
          <w:sz w:val="24"/>
          <w:szCs w:val="24"/>
        </w:rPr>
        <w:t xml:space="preserve"> подписи</w:t>
      </w:r>
    </w:p>
    <w:p w14:paraId="508891B0" w14:textId="77777777" w:rsidR="00352874" w:rsidRDefault="00352874" w:rsidP="00352874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249E175" w14:textId="77777777" w:rsidR="00522160" w:rsidRPr="00EB7BC3" w:rsidRDefault="00522160" w:rsidP="00352874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«</w:t>
      </w:r>
      <w:r w:rsidRPr="008864FF">
        <w:rPr>
          <w:color w:val="000000"/>
          <w:sz w:val="28"/>
          <w:szCs w:val="28"/>
          <w:u w:val="single"/>
        </w:rPr>
        <w:t>__</w:t>
      </w:r>
      <w:r w:rsidRPr="00EB7BC3">
        <w:rPr>
          <w:color w:val="000000"/>
          <w:sz w:val="28"/>
          <w:szCs w:val="28"/>
        </w:rPr>
        <w:t>»</w:t>
      </w:r>
      <w:r w:rsidRPr="008864FF">
        <w:rPr>
          <w:color w:val="000000"/>
          <w:sz w:val="28"/>
          <w:szCs w:val="28"/>
          <w:u w:val="single"/>
        </w:rPr>
        <w:t>________</w:t>
      </w:r>
      <w:r w:rsidRPr="00EB7BC3">
        <w:rPr>
          <w:color w:val="000000"/>
          <w:sz w:val="28"/>
          <w:szCs w:val="28"/>
        </w:rPr>
        <w:t>20</w:t>
      </w:r>
      <w:r w:rsidRPr="008864FF">
        <w:rPr>
          <w:color w:val="000000"/>
          <w:sz w:val="28"/>
          <w:szCs w:val="28"/>
          <w:u w:val="single"/>
        </w:rPr>
        <w:t>__</w:t>
      </w:r>
      <w:r w:rsidRPr="00EB7BC3">
        <w:rPr>
          <w:color w:val="000000"/>
          <w:sz w:val="28"/>
          <w:szCs w:val="28"/>
        </w:rPr>
        <w:t>г.</w:t>
      </w:r>
      <w:r w:rsidR="00352874">
        <w:rPr>
          <w:color w:val="000000"/>
          <w:sz w:val="28"/>
          <w:szCs w:val="28"/>
        </w:rPr>
        <w:t xml:space="preserve">    </w:t>
      </w:r>
      <w:r w:rsidR="00352874">
        <w:rPr>
          <w:color w:val="000000"/>
          <w:sz w:val="28"/>
          <w:szCs w:val="28"/>
        </w:rPr>
        <w:tab/>
      </w:r>
      <w:r w:rsidR="00352874">
        <w:rPr>
          <w:color w:val="000000"/>
          <w:sz w:val="28"/>
          <w:szCs w:val="28"/>
        </w:rPr>
        <w:tab/>
      </w:r>
      <w:r w:rsidR="00352874">
        <w:rPr>
          <w:color w:val="000000"/>
          <w:sz w:val="28"/>
          <w:szCs w:val="28"/>
        </w:rPr>
        <w:tab/>
      </w:r>
      <w:r w:rsidR="00352874">
        <w:rPr>
          <w:color w:val="000000"/>
          <w:sz w:val="28"/>
          <w:szCs w:val="28"/>
        </w:rPr>
        <w:tab/>
        <w:t xml:space="preserve"> </w:t>
      </w:r>
      <w:r w:rsidRPr="00EB7BC3">
        <w:rPr>
          <w:color w:val="000000"/>
          <w:sz w:val="28"/>
          <w:szCs w:val="28"/>
        </w:rPr>
        <w:t>«</w:t>
      </w:r>
      <w:r w:rsidRPr="008864FF">
        <w:rPr>
          <w:color w:val="000000"/>
          <w:sz w:val="28"/>
          <w:szCs w:val="28"/>
          <w:u w:val="single"/>
        </w:rPr>
        <w:t>__</w:t>
      </w:r>
      <w:r w:rsidRPr="00EB7BC3">
        <w:rPr>
          <w:color w:val="000000"/>
          <w:sz w:val="28"/>
          <w:szCs w:val="28"/>
        </w:rPr>
        <w:t>»</w:t>
      </w:r>
      <w:r w:rsidRPr="008864FF">
        <w:rPr>
          <w:color w:val="000000"/>
          <w:sz w:val="28"/>
          <w:szCs w:val="28"/>
          <w:u w:val="single"/>
        </w:rPr>
        <w:t>________</w:t>
      </w:r>
      <w:r w:rsidRPr="00EB7BC3">
        <w:rPr>
          <w:color w:val="000000"/>
          <w:sz w:val="28"/>
          <w:szCs w:val="28"/>
        </w:rPr>
        <w:t>20</w:t>
      </w:r>
      <w:r w:rsidRPr="008864FF">
        <w:rPr>
          <w:color w:val="000000"/>
          <w:sz w:val="28"/>
          <w:szCs w:val="28"/>
          <w:u w:val="single"/>
        </w:rPr>
        <w:t>__</w:t>
      </w:r>
      <w:r w:rsidRPr="00EB7BC3">
        <w:rPr>
          <w:color w:val="000000"/>
          <w:sz w:val="28"/>
          <w:szCs w:val="28"/>
        </w:rPr>
        <w:t>г.</w:t>
      </w:r>
    </w:p>
    <w:p w14:paraId="075B1B27" w14:textId="77777777" w:rsidR="00522160" w:rsidRPr="00EB7BC3" w:rsidRDefault="00EB7BC3" w:rsidP="00307504">
      <w:pPr>
        <w:shd w:val="clear" w:color="auto" w:fill="FFFFFF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522160" w:rsidRPr="00EB7BC3">
        <w:rPr>
          <w:b/>
          <w:bCs/>
          <w:color w:val="000000"/>
          <w:sz w:val="28"/>
          <w:szCs w:val="28"/>
        </w:rPr>
        <w:lastRenderedPageBreak/>
        <w:t>СВЕДЕНИЯ</w:t>
      </w:r>
    </w:p>
    <w:p w14:paraId="4D2D4BE2" w14:textId="77777777" w:rsidR="00522160" w:rsidRPr="00EB7BC3" w:rsidRDefault="00522160" w:rsidP="00D44E8D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о соискателе гранта и его научном руководителе</w:t>
      </w:r>
      <w:r w:rsidR="0091620A">
        <w:rPr>
          <w:color w:val="000000"/>
          <w:sz w:val="28"/>
          <w:szCs w:val="28"/>
        </w:rPr>
        <w:t xml:space="preserve"> (научном консультанте)</w:t>
      </w:r>
    </w:p>
    <w:p w14:paraId="5DC4F717" w14:textId="77777777" w:rsidR="00D44E8D" w:rsidRDefault="00D44E8D" w:rsidP="00D44E8D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8480CF6" w14:textId="77777777" w:rsidR="00522160" w:rsidRPr="00EB7BC3" w:rsidRDefault="00522160" w:rsidP="00D44E8D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Соискатель гаранта</w:t>
      </w:r>
    </w:p>
    <w:p w14:paraId="2F2630E1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710309" w:rsidRPr="00643981" w14:paraId="6BA813EE" w14:textId="77777777" w:rsidTr="00643981">
        <w:tc>
          <w:tcPr>
            <w:tcW w:w="4786" w:type="dxa"/>
          </w:tcPr>
          <w:p w14:paraId="672DF6B6" w14:textId="77777777" w:rsidR="00710309" w:rsidRPr="00643981" w:rsidRDefault="00710309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 xml:space="preserve">1. Фамилия, собственное имя, отчество </w:t>
            </w:r>
            <w:r w:rsidRPr="00643981">
              <w:rPr>
                <w:i/>
                <w:iCs/>
                <w:color w:val="000000"/>
                <w:sz w:val="28"/>
                <w:szCs w:val="28"/>
              </w:rPr>
              <w:br/>
              <w:t>(полностью)</w:t>
            </w:r>
          </w:p>
        </w:tc>
        <w:tc>
          <w:tcPr>
            <w:tcW w:w="4787" w:type="dxa"/>
          </w:tcPr>
          <w:p w14:paraId="695E8F30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proofErr w:type="spellStart"/>
            <w:r w:rsidRPr="00643981">
              <w:rPr>
                <w:color w:val="000000"/>
                <w:sz w:val="28"/>
                <w:szCs w:val="28"/>
              </w:rPr>
              <w:t>Корнеев Павел Александрович</w:t>
            </w:r>
            <w:proofErr w:type="spellEnd"/>
            <w:r w:rsidRPr="00643981">
              <w:rPr>
                <w:color w:val="000000"/>
                <w:sz w:val="28"/>
                <w:szCs w:val="28"/>
              </w:rPr>
            </w:r>
          </w:p>
        </w:tc>
      </w:tr>
      <w:tr w:rsidR="00710309" w:rsidRPr="00643981" w14:paraId="50CB1575" w14:textId="77777777" w:rsidTr="00643981">
        <w:tc>
          <w:tcPr>
            <w:tcW w:w="4786" w:type="dxa"/>
          </w:tcPr>
          <w:p w14:paraId="2A117617" w14:textId="77777777" w:rsidR="00710309" w:rsidRPr="00643981" w:rsidRDefault="00710309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2. Дата рождения</w:t>
            </w:r>
          </w:p>
        </w:tc>
        <w:tc>
          <w:tcPr>
            <w:tcW w:w="4787" w:type="dxa"/>
          </w:tcPr>
          <w:p w14:paraId="7AEC2818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</w:r>
          </w:p>
        </w:tc>
      </w:tr>
      <w:tr w:rsidR="00710309" w:rsidRPr="00643981" w14:paraId="14610C53" w14:textId="77777777" w:rsidTr="00643981">
        <w:tc>
          <w:tcPr>
            <w:tcW w:w="4786" w:type="dxa"/>
          </w:tcPr>
          <w:p w14:paraId="1A030358" w14:textId="77777777" w:rsidR="00710309" w:rsidRPr="00643981" w:rsidRDefault="00710309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3. Место обучения</w:t>
            </w:r>
          </w:p>
        </w:tc>
        <w:tc>
          <w:tcPr>
            <w:tcW w:w="4787" w:type="dxa"/>
          </w:tcPr>
          <w:p w14:paraId="00A418A5" w14:textId="77777777" w:rsidR="00643981" w:rsidRPr="00643981" w:rsidRDefault="00643981" w:rsidP="00643981">
            <w:pPr>
              <w:shd w:val="clear" w:color="auto" w:fill="FFFFFF"/>
              <w:tabs>
                <w:tab w:val="left" w:pos="6237"/>
              </w:tabs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Витебский государственный технологический университет, группа ИТ-13</w:t>
            </w:r>
          </w:p>
          <w:p w14:paraId="325224F8" w14:textId="77777777" w:rsidR="00710309" w:rsidRPr="00643981" w:rsidRDefault="00643981" w:rsidP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</w:r>
          </w:p>
        </w:tc>
      </w:tr>
      <w:tr w:rsidR="00710309" w:rsidRPr="00643981" w14:paraId="68A80CF6" w14:textId="77777777" w:rsidTr="00643981">
        <w:tc>
          <w:tcPr>
            <w:tcW w:w="4786" w:type="dxa"/>
          </w:tcPr>
          <w:p w14:paraId="6A227D0A" w14:textId="77777777" w:rsidR="00710309" w:rsidRPr="00643981" w:rsidRDefault="00710309" w:rsidP="00643981">
            <w:pPr>
              <w:shd w:val="clear" w:color="auto" w:fill="FFFFFF"/>
              <w:tabs>
                <w:tab w:val="left" w:pos="3686"/>
                <w:tab w:val="left" w:pos="9356"/>
              </w:tabs>
              <w:rPr>
                <w:iCs/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4. Д</w:t>
            </w:r>
            <w:r w:rsidRPr="00643981">
              <w:rPr>
                <w:iCs/>
                <w:color w:val="000000"/>
                <w:sz w:val="28"/>
                <w:szCs w:val="28"/>
              </w:rPr>
              <w:t xml:space="preserve">ата поступления в учреждение </w:t>
            </w:r>
          </w:p>
          <w:p w14:paraId="4823E99F" w14:textId="77777777" w:rsidR="00710309" w:rsidRPr="00643981" w:rsidRDefault="00710309" w:rsidP="00643981">
            <w:pPr>
              <w:shd w:val="clear" w:color="auto" w:fill="FFFFFF"/>
              <w:tabs>
                <w:tab w:val="left" w:pos="3686"/>
                <w:tab w:val="left" w:pos="9356"/>
              </w:tabs>
              <w:rPr>
                <w:iCs/>
                <w:color w:val="000000"/>
                <w:sz w:val="28"/>
                <w:szCs w:val="28"/>
              </w:rPr>
            </w:pPr>
            <w:r w:rsidRPr="00643981">
              <w:rPr>
                <w:iCs/>
                <w:color w:val="000000"/>
                <w:sz w:val="28"/>
                <w:szCs w:val="28"/>
              </w:rPr>
              <w:t xml:space="preserve">высшего образования, зачисления </w:t>
            </w:r>
          </w:p>
          <w:p w14:paraId="24C65A05" w14:textId="77777777" w:rsidR="00710309" w:rsidRPr="00643981" w:rsidRDefault="00710309" w:rsidP="00710309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iCs/>
                <w:color w:val="000000"/>
                <w:sz w:val="28"/>
                <w:szCs w:val="28"/>
              </w:rPr>
              <w:t>в аспирантуру, докторантуру</w:t>
            </w:r>
            <w:r w:rsidRPr="00643981">
              <w:rPr>
                <w:i/>
                <w:sz w:val="28"/>
                <w:szCs w:val="28"/>
              </w:rPr>
              <w:tab/>
            </w:r>
          </w:p>
        </w:tc>
        <w:tc>
          <w:tcPr>
            <w:tcW w:w="4787" w:type="dxa"/>
          </w:tcPr>
          <w:p w14:paraId="687842D0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</w:r>
          </w:p>
        </w:tc>
      </w:tr>
      <w:tr w:rsidR="00710309" w:rsidRPr="00643981" w14:paraId="4BD76550" w14:textId="77777777" w:rsidTr="00643981">
        <w:tc>
          <w:tcPr>
            <w:tcW w:w="4786" w:type="dxa"/>
          </w:tcPr>
          <w:p w14:paraId="12062CAF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sz w:val="28"/>
                <w:szCs w:val="28"/>
              </w:rPr>
              <w:t>5. Форма получения образования</w:t>
            </w:r>
          </w:p>
        </w:tc>
        <w:tc>
          <w:tcPr>
            <w:tcW w:w="4787" w:type="dxa"/>
          </w:tcPr>
          <w:p w14:paraId="11ECFDF5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</w:r>
          </w:p>
        </w:tc>
      </w:tr>
      <w:tr w:rsidR="00710309" w:rsidRPr="00643981" w14:paraId="2DED8543" w14:textId="77777777" w:rsidTr="00643981">
        <w:tc>
          <w:tcPr>
            <w:tcW w:w="4786" w:type="dxa"/>
          </w:tcPr>
          <w:p w14:paraId="21568894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 xml:space="preserve">6. Специальность </w:t>
            </w:r>
            <w:r w:rsidRPr="00643981">
              <w:rPr>
                <w:i/>
                <w:iCs/>
                <w:color w:val="000000"/>
                <w:sz w:val="28"/>
                <w:szCs w:val="28"/>
              </w:rPr>
              <w:br/>
              <w:t>(шифр, наименование)</w:t>
            </w:r>
            <w:r w:rsidRPr="00643981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4787" w:type="dxa"/>
          </w:tcPr>
          <w:p w14:paraId="0FC2596E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</w:r>
          </w:p>
        </w:tc>
      </w:tr>
      <w:tr w:rsidR="00710309" w:rsidRPr="00643981" w14:paraId="57DFC404" w14:textId="77777777" w:rsidTr="00643981">
        <w:tc>
          <w:tcPr>
            <w:tcW w:w="4786" w:type="dxa"/>
          </w:tcPr>
          <w:p w14:paraId="0C1E2CF1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 xml:space="preserve">7. Факультет </w:t>
            </w:r>
            <w:r w:rsidRPr="00643981">
              <w:rPr>
                <w:iCs/>
                <w:color w:val="000000"/>
                <w:sz w:val="28"/>
                <w:szCs w:val="28"/>
              </w:rPr>
              <w:t xml:space="preserve">                        </w:t>
            </w:r>
          </w:p>
        </w:tc>
        <w:tc>
          <w:tcPr>
            <w:tcW w:w="4787" w:type="dxa"/>
          </w:tcPr>
          <w:p w14:paraId="7CAEC59B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Факультет информационных технологий и робототехники</w:t>
            </w:r>
          </w:p>
        </w:tc>
      </w:tr>
      <w:tr w:rsidR="00643981" w:rsidRPr="00643981" w14:paraId="69FAA2C5" w14:textId="77777777" w:rsidTr="00643981">
        <w:tc>
          <w:tcPr>
            <w:tcW w:w="4786" w:type="dxa"/>
          </w:tcPr>
          <w:p w14:paraId="3E6FBF45" w14:textId="77777777" w:rsidR="00643981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iCs/>
                <w:color w:val="000000"/>
                <w:sz w:val="28"/>
                <w:szCs w:val="28"/>
              </w:rPr>
              <w:t>8</w:t>
            </w:r>
            <w:r w:rsidRPr="00643981">
              <w:rPr>
                <w:color w:val="000000"/>
                <w:sz w:val="28"/>
                <w:szCs w:val="28"/>
              </w:rPr>
              <w:t>. Кафедра</w:t>
            </w:r>
          </w:p>
        </w:tc>
        <w:tc>
          <w:tcPr>
            <w:tcW w:w="4787" w:type="dxa"/>
          </w:tcPr>
          <w:p w14:paraId="60099088" w14:textId="77777777" w:rsidR="00643981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</w:r>
          </w:p>
        </w:tc>
      </w:tr>
      <w:tr w:rsidR="00710309" w:rsidRPr="00643981" w14:paraId="048E8000" w14:textId="77777777" w:rsidTr="00643981">
        <w:tc>
          <w:tcPr>
            <w:tcW w:w="4786" w:type="dxa"/>
          </w:tcPr>
          <w:p w14:paraId="4F4358F3" w14:textId="77777777" w:rsidR="00643981" w:rsidRPr="00643981" w:rsidRDefault="00643981" w:rsidP="00643981">
            <w:pPr>
              <w:shd w:val="clear" w:color="auto" w:fill="FFFFFF"/>
              <w:tabs>
                <w:tab w:val="left" w:pos="3686"/>
                <w:tab w:val="left" w:pos="9356"/>
              </w:tabs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 xml:space="preserve">9. Телефон (домашний </w:t>
            </w:r>
          </w:p>
          <w:p w14:paraId="65B84601" w14:textId="77777777" w:rsidR="00710309" w:rsidRPr="00643981" w:rsidRDefault="00643981" w:rsidP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и мобильный)</w:t>
            </w:r>
          </w:p>
        </w:tc>
        <w:tc>
          <w:tcPr>
            <w:tcW w:w="4787" w:type="dxa"/>
          </w:tcPr>
          <w:p w14:paraId="69628B7F" w14:textId="77777777" w:rsidR="00710309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+375 (25) 746-79-54</w:t>
            </w:r>
          </w:p>
        </w:tc>
      </w:tr>
      <w:tr w:rsidR="00643981" w:rsidRPr="00643981" w14:paraId="2430246E" w14:textId="77777777" w:rsidTr="00643981">
        <w:tc>
          <w:tcPr>
            <w:tcW w:w="4786" w:type="dxa"/>
          </w:tcPr>
          <w:p w14:paraId="69D132F3" w14:textId="77777777" w:rsidR="00643981" w:rsidRPr="00643981" w:rsidRDefault="00643981" w:rsidP="00643981">
            <w:pPr>
              <w:shd w:val="clear" w:color="auto" w:fill="FFFFFF"/>
              <w:tabs>
                <w:tab w:val="left" w:pos="3686"/>
                <w:tab w:val="left" w:pos="9356"/>
              </w:tabs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Подпись</w:t>
            </w:r>
          </w:p>
        </w:tc>
        <w:tc>
          <w:tcPr>
            <w:tcW w:w="4787" w:type="dxa"/>
          </w:tcPr>
          <w:p w14:paraId="199C81E6" w14:textId="77777777" w:rsidR="00643981" w:rsidRPr="00643981" w:rsidRDefault="00643981">
            <w:pPr>
              <w:rPr>
                <w:color w:val="000000"/>
                <w:sz w:val="28"/>
                <w:szCs w:val="28"/>
              </w:rPr>
            </w:pPr>
            <w:r w:rsidRPr="00643981">
              <w:rPr>
                <w:color w:val="000000"/>
                <w:sz w:val="28"/>
                <w:szCs w:val="28"/>
              </w:rPr>
              <w:t>––––––––––––––––––––––––––</w:t>
            </w:r>
          </w:p>
        </w:tc>
      </w:tr>
    </w:tbl>
    <w:p w14:paraId="65F25B90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1DAF87B8" w14:textId="77777777" w:rsidR="00522160" w:rsidRPr="00EB7BC3" w:rsidRDefault="00522160" w:rsidP="00D44E8D">
      <w:pPr>
        <w:shd w:val="clear" w:color="auto" w:fill="FFFFFF"/>
        <w:jc w:val="center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Научный руководитель (</w:t>
      </w:r>
      <w:r w:rsidR="009A4434">
        <w:rPr>
          <w:color w:val="000000"/>
          <w:sz w:val="28"/>
          <w:szCs w:val="28"/>
        </w:rPr>
        <w:t xml:space="preserve">научный </w:t>
      </w:r>
      <w:r w:rsidRPr="00EB7BC3">
        <w:rPr>
          <w:color w:val="000000"/>
          <w:sz w:val="28"/>
          <w:szCs w:val="28"/>
        </w:rPr>
        <w:t>консультант)</w:t>
      </w:r>
    </w:p>
    <w:p w14:paraId="71F6609A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13E4EE15" w14:textId="77777777" w:rsidR="009A4434" w:rsidRDefault="00522160">
      <w:pPr>
        <w:shd w:val="clear" w:color="auto" w:fill="FFFFFF"/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1.</w:t>
      </w:r>
      <w:r w:rsidR="009A4434">
        <w:rPr>
          <w:color w:val="000000"/>
          <w:sz w:val="28"/>
          <w:szCs w:val="28"/>
        </w:rPr>
        <w:t> </w:t>
      </w:r>
      <w:r w:rsidRPr="00EB7BC3">
        <w:rPr>
          <w:color w:val="000000"/>
          <w:sz w:val="28"/>
          <w:szCs w:val="28"/>
        </w:rPr>
        <w:t>Фамилия</w:t>
      </w:r>
      <w:r w:rsidR="009A4434">
        <w:rPr>
          <w:color w:val="000000"/>
          <w:sz w:val="28"/>
          <w:szCs w:val="28"/>
        </w:rPr>
        <w:t>, собственное</w:t>
      </w:r>
      <w:r w:rsidRPr="00EB7BC3">
        <w:rPr>
          <w:color w:val="000000"/>
          <w:sz w:val="28"/>
          <w:szCs w:val="28"/>
        </w:rPr>
        <w:t xml:space="preserve"> </w:t>
      </w:r>
      <w:r w:rsidR="009A4434">
        <w:rPr>
          <w:color w:val="000000"/>
          <w:sz w:val="28"/>
          <w:szCs w:val="28"/>
        </w:rPr>
        <w:t>и</w:t>
      </w:r>
      <w:r w:rsidRPr="00EB7BC3">
        <w:rPr>
          <w:color w:val="000000"/>
          <w:sz w:val="28"/>
          <w:szCs w:val="28"/>
        </w:rPr>
        <w:t>мя</w:t>
      </w:r>
      <w:r w:rsidR="009A4434">
        <w:rPr>
          <w:color w:val="000000"/>
          <w:sz w:val="28"/>
          <w:szCs w:val="28"/>
        </w:rPr>
        <w:t>,</w:t>
      </w:r>
      <w:r w:rsidRPr="00EB7BC3">
        <w:rPr>
          <w:color w:val="000000"/>
          <w:sz w:val="28"/>
          <w:szCs w:val="28"/>
        </w:rPr>
        <w:t xml:space="preserve"> </w:t>
      </w:r>
    </w:p>
    <w:p w14:paraId="508E521A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отчество (полностью)</w:t>
        <w:tab/>
        <w:t>Корнеев Павел Александрович</w:t>
        <w:tab/>
      </w:r>
      <w:r w:rsidR="00522160" w:rsidRPr="00EB7BC3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 w:rsidR="006A551C">
        <w:rPr>
          <w:sz w:val="28"/>
          <w:szCs w:val="28"/>
        </w:rPr>
      </w:r>
      <w:r w:rsidR="006A551C">
        <w:rPr>
          <w:sz w:val="28"/>
          <w:szCs w:val="28"/>
          <w:u w:val="single"/>
        </w:rPr>
      </w:r>
      <w:r w:rsidR="006A551C">
        <w:rPr>
          <w:sz w:val="28"/>
          <w:szCs w:val="28"/>
          <w:u w:val="single"/>
        </w:rPr>
      </w:r>
      <w:r w:rsidR="006A551C">
        <w:rPr>
          <w:sz w:val="28"/>
          <w:szCs w:val="28"/>
          <w:u w:val="single"/>
        </w:rPr>
      </w:r>
    </w:p>
    <w:p w14:paraId="7EF08B4E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i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2. Место работы, должность</w:t>
        <w:tab/>
        <w:t>студент факультет информационных технологий и робототехники, группа ИТ-13</w:t>
        <w:tab/>
      </w:r>
      <w:r w:rsidR="00522160" w:rsidRPr="00EB7BC3">
        <w:rPr>
          <w:color w:val="000000"/>
          <w:sz w:val="28"/>
          <w:szCs w:val="28"/>
        </w:rPr>
      </w:r>
      <w:r w:rsidR="006A551C">
        <w:rPr>
          <w:sz w:val="28"/>
          <w:szCs w:val="28"/>
        </w:rPr>
      </w:r>
      <w:r w:rsidR="006A551C" w:rsidRPr="006A551C">
        <w:rPr>
          <w:i/>
          <w:sz w:val="28"/>
          <w:szCs w:val="28"/>
          <w:u w:val="single"/>
        </w:rPr>
      </w:r>
    </w:p>
    <w:p w14:paraId="6D1D23B2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3. </w:t>
      </w:r>
      <w:r w:rsidR="00522160" w:rsidRPr="00EB7BC3">
        <w:rPr>
          <w:color w:val="000000"/>
          <w:sz w:val="28"/>
          <w:szCs w:val="28"/>
        </w:rPr>
        <w:t>Ученая степень</w:t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  <w:u w:val="single"/>
        </w:rPr>
        <w:tab/>
      </w:r>
    </w:p>
    <w:p w14:paraId="11EF6751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4. </w:t>
      </w:r>
      <w:r w:rsidR="00522160" w:rsidRPr="00EB7BC3">
        <w:rPr>
          <w:color w:val="000000"/>
          <w:sz w:val="28"/>
          <w:szCs w:val="28"/>
        </w:rPr>
        <w:t>Ученое звание</w:t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  <w:u w:val="single"/>
        </w:rPr>
        <w:tab/>
      </w:r>
    </w:p>
    <w:p w14:paraId="285B4773" w14:textId="77777777" w:rsidR="00522160" w:rsidRPr="006A551C" w:rsidRDefault="009A4434" w:rsidP="00286CEE">
      <w:pPr>
        <w:shd w:val="clear" w:color="auto" w:fill="FFFFFF"/>
        <w:tabs>
          <w:tab w:val="left" w:pos="3686"/>
          <w:tab w:val="left" w:pos="9356"/>
        </w:tabs>
        <w:rPr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5. Телефон (служебный)</w:t>
        <w:tab/>
        <w:t>+375 (25) 746-79-54</w:t>
        <w:tab/>
      </w:r>
      <w:r w:rsidR="00522160" w:rsidRPr="00EB7BC3">
        <w:rPr>
          <w:color w:val="000000"/>
          <w:sz w:val="28"/>
          <w:szCs w:val="28"/>
        </w:rPr>
      </w:r>
      <w:r w:rsidR="006A551C">
        <w:rPr>
          <w:sz w:val="28"/>
          <w:szCs w:val="28"/>
        </w:rPr>
      </w:r>
      <w:r w:rsidR="006A551C">
        <w:rPr>
          <w:sz w:val="28"/>
          <w:szCs w:val="28"/>
          <w:u w:val="single"/>
        </w:rPr>
      </w:r>
    </w:p>
    <w:p w14:paraId="50D0C305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73D67227" w14:textId="77777777" w:rsidR="00522160" w:rsidRPr="006A551C" w:rsidRDefault="00522160">
      <w:pPr>
        <w:shd w:val="clear" w:color="auto" w:fill="FFFFFF"/>
        <w:rPr>
          <w:sz w:val="28"/>
          <w:szCs w:val="28"/>
          <w:u w:val="single"/>
        </w:rPr>
      </w:pPr>
      <w:r w:rsidRPr="00EB7BC3">
        <w:rPr>
          <w:color w:val="000000"/>
          <w:sz w:val="28"/>
          <w:szCs w:val="28"/>
        </w:rPr>
        <w:t>Подпись</w:t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  <w:r w:rsidR="006A551C">
        <w:rPr>
          <w:sz w:val="28"/>
          <w:szCs w:val="28"/>
          <w:u w:val="single"/>
        </w:rPr>
        <w:tab/>
      </w:r>
    </w:p>
    <w:p w14:paraId="04E62C1F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0D374EBF" w14:textId="77777777" w:rsidR="00D44E8D" w:rsidRDefault="00D44E8D">
      <w:pPr>
        <w:shd w:val="clear" w:color="auto" w:fill="FFFFFF"/>
        <w:rPr>
          <w:color w:val="000000"/>
          <w:sz w:val="28"/>
          <w:szCs w:val="28"/>
        </w:rPr>
      </w:pPr>
    </w:p>
    <w:p w14:paraId="1DD4B2AE" w14:textId="77777777" w:rsidR="00522160" w:rsidRPr="00EB7BC3" w:rsidRDefault="00522160">
      <w:pPr>
        <w:shd w:val="clear" w:color="auto" w:fill="FFFFFF"/>
        <w:rPr>
          <w:sz w:val="28"/>
          <w:szCs w:val="28"/>
        </w:rPr>
      </w:pPr>
      <w:r w:rsidRPr="00EB7BC3">
        <w:rPr>
          <w:color w:val="000000"/>
          <w:sz w:val="28"/>
          <w:szCs w:val="28"/>
        </w:rPr>
        <w:t>Данные удостоверяю:</w:t>
      </w:r>
    </w:p>
    <w:p w14:paraId="03D78705" w14:textId="77777777" w:rsidR="006A551C" w:rsidRDefault="006A551C">
      <w:pPr>
        <w:shd w:val="clear" w:color="auto" w:fill="FFFFFF"/>
        <w:rPr>
          <w:color w:val="000000"/>
          <w:sz w:val="28"/>
          <w:szCs w:val="28"/>
        </w:rPr>
      </w:pPr>
    </w:p>
    <w:p w14:paraId="7E637B11" w14:textId="77777777" w:rsidR="00F973BE" w:rsidRDefault="00522160" w:rsidP="00F973BE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Р</w:t>
      </w:r>
      <w:r w:rsidR="00C525E3">
        <w:rPr>
          <w:color w:val="000000"/>
          <w:sz w:val="28"/>
          <w:szCs w:val="28"/>
        </w:rPr>
        <w:t xml:space="preserve">ектор </w:t>
      </w:r>
      <w:r w:rsidR="00F973BE">
        <w:rPr>
          <w:color w:val="000000"/>
          <w:sz w:val="28"/>
          <w:szCs w:val="28"/>
        </w:rPr>
        <w:t xml:space="preserve">учреждения образования </w:t>
      </w:r>
    </w:p>
    <w:p w14:paraId="49753A7B" w14:textId="77777777" w:rsidR="00710309" w:rsidRDefault="00F973BE" w:rsidP="00710309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710309">
        <w:rPr>
          <w:color w:val="000000"/>
          <w:sz w:val="28"/>
          <w:szCs w:val="28"/>
        </w:rPr>
        <w:t xml:space="preserve">Витебский государственный </w:t>
      </w:r>
    </w:p>
    <w:p w14:paraId="31514B8A" w14:textId="77777777" w:rsidR="00522160" w:rsidRDefault="00710309" w:rsidP="00710309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технологический  университет</w:t>
      </w:r>
      <w:r w:rsidR="00F973BE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  </w:t>
      </w:r>
      <w:r w:rsidR="00C525E3">
        <w:rPr>
          <w:color w:val="000000"/>
          <w:sz w:val="28"/>
          <w:szCs w:val="28"/>
        </w:rPr>
        <w:t>_______________</w:t>
      </w:r>
      <w:r w:rsidR="00352874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</w:t>
      </w:r>
      <w:r w:rsidR="00BC3C8C">
        <w:rPr>
          <w:color w:val="000000"/>
          <w:sz w:val="28"/>
          <w:szCs w:val="28"/>
        </w:rPr>
        <w:t>.А.</w:t>
      </w:r>
      <w:r>
        <w:rPr>
          <w:color w:val="000000"/>
          <w:sz w:val="28"/>
          <w:szCs w:val="28"/>
        </w:rPr>
        <w:t>Кузнецов</w:t>
      </w:r>
      <w:proofErr w:type="spellEnd"/>
    </w:p>
    <w:p w14:paraId="16CBB238" w14:textId="77777777" w:rsidR="00D44E8D" w:rsidRPr="00EB7BC3" w:rsidRDefault="00D44E8D">
      <w:pPr>
        <w:shd w:val="clear" w:color="auto" w:fill="FFFFFF"/>
        <w:rPr>
          <w:sz w:val="28"/>
          <w:szCs w:val="28"/>
        </w:rPr>
      </w:pPr>
      <w:r>
        <w:rPr>
          <w:color w:val="000000"/>
          <w:sz w:val="28"/>
          <w:szCs w:val="28"/>
        </w:rPr>
        <w:t>Дата</w:t>
      </w:r>
    </w:p>
    <w:p w14:paraId="1F80D3F4" w14:textId="77777777" w:rsidR="00EB7BC3" w:rsidRDefault="00522160">
      <w:pPr>
        <w:shd w:val="clear" w:color="auto" w:fill="FFFFFF"/>
        <w:rPr>
          <w:color w:val="000000"/>
          <w:sz w:val="28"/>
          <w:szCs w:val="28"/>
        </w:rPr>
      </w:pPr>
      <w:r w:rsidRPr="00EB7BC3">
        <w:rPr>
          <w:color w:val="000000"/>
          <w:sz w:val="28"/>
          <w:szCs w:val="28"/>
        </w:rPr>
        <w:t>М</w:t>
      </w:r>
      <w:r w:rsidR="00D44E8D">
        <w:rPr>
          <w:color w:val="000000"/>
          <w:sz w:val="28"/>
          <w:szCs w:val="28"/>
        </w:rPr>
        <w:t>.П</w:t>
      </w:r>
      <w:r w:rsidRPr="00EB7BC3">
        <w:rPr>
          <w:color w:val="000000"/>
          <w:sz w:val="28"/>
          <w:szCs w:val="28"/>
        </w:rPr>
        <w:t>.</w:t>
      </w:r>
    </w:p>
    <w:p w14:paraId="2C5007AA" w14:textId="77777777" w:rsidR="002C44B6" w:rsidRPr="002C44B6" w:rsidRDefault="002C44B6" w:rsidP="002C44B6">
      <w:pPr>
        <w:tabs>
          <w:tab w:val="left" w:pos="5954"/>
        </w:tabs>
        <w:jc w:val="center"/>
        <w:rPr>
          <w:sz w:val="28"/>
          <w:szCs w:val="28"/>
        </w:rPr>
      </w:pPr>
      <w:r w:rsidRPr="002C44B6">
        <w:rPr>
          <w:sz w:val="28"/>
          <w:szCs w:val="28"/>
        </w:rPr>
        <w:t>Калькуляция</w:t>
      </w:r>
    </w:p>
    <w:p w14:paraId="1542DE4D" w14:textId="77777777" w:rsidR="002C44B6" w:rsidRDefault="002C44B6" w:rsidP="002C44B6">
      <w:pPr>
        <w:tabs>
          <w:tab w:val="left" w:pos="5954"/>
        </w:tabs>
        <w:jc w:val="center"/>
        <w:rPr>
          <w:sz w:val="28"/>
          <w:szCs w:val="28"/>
        </w:rPr>
      </w:pPr>
      <w:r w:rsidRPr="002C44B6">
        <w:rPr>
          <w:sz w:val="28"/>
          <w:szCs w:val="28"/>
        </w:rPr>
        <w:t xml:space="preserve">затрат по </w:t>
      </w:r>
      <w:r w:rsidR="00604C40">
        <w:rPr>
          <w:sz w:val="28"/>
          <w:szCs w:val="28"/>
        </w:rPr>
        <w:t>выполнению научно-исследовательской работы</w:t>
      </w:r>
    </w:p>
    <w:p w14:paraId="4156E5C5" w14:textId="77777777" w:rsidR="002C44B6" w:rsidRDefault="002C44B6" w:rsidP="002C44B6">
      <w:pPr>
        <w:tabs>
          <w:tab w:val="left" w:pos="595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специализированной учебной среды программирования Vuzhyk для изучения языка Python в учреждениях общего среднего образования Республики Беларусь</w:t>
      </w:r>
    </w:p>
    <w:p w14:paraId="3DB9A071" w14:textId="77777777" w:rsidR="002C44B6" w:rsidRPr="00604C40" w:rsidRDefault="00604C40" w:rsidP="002C44B6">
      <w:pPr>
        <w:tabs>
          <w:tab w:val="left" w:pos="5954"/>
        </w:tabs>
        <w:jc w:val="center"/>
        <w:rPr>
          <w:i/>
          <w:sz w:val="24"/>
          <w:szCs w:val="24"/>
        </w:rPr>
      </w:pPr>
      <w:r w:rsidRPr="00604C40">
        <w:rPr>
          <w:i/>
          <w:sz w:val="24"/>
          <w:szCs w:val="24"/>
        </w:rPr>
        <w:t>(н</w:t>
      </w:r>
      <w:r w:rsidR="002C44B6" w:rsidRPr="00604C40">
        <w:rPr>
          <w:i/>
          <w:sz w:val="24"/>
          <w:szCs w:val="24"/>
        </w:rPr>
        <w:t xml:space="preserve">аименование </w:t>
      </w:r>
      <w:r w:rsidRPr="00604C40">
        <w:rPr>
          <w:i/>
          <w:sz w:val="24"/>
          <w:szCs w:val="24"/>
        </w:rPr>
        <w:t>работы)</w:t>
      </w:r>
    </w:p>
    <w:p w14:paraId="154CDBC8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40983B22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71"/>
        <w:gridCol w:w="2799"/>
      </w:tblGrid>
      <w:tr w:rsidR="002C44B6" w:rsidRPr="002C44B6" w14:paraId="41A74375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15906" w14:textId="77777777" w:rsidR="002C44B6" w:rsidRPr="002C44B6" w:rsidRDefault="002C44B6" w:rsidP="002C44B6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Наименование статей затрат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11492" w14:textId="77777777" w:rsidR="002C44B6" w:rsidRPr="002C44B6" w:rsidRDefault="002C44B6" w:rsidP="002C44B6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Всего на год</w:t>
            </w:r>
          </w:p>
          <w:p w14:paraId="5C5EF343" w14:textId="77777777" w:rsidR="002C44B6" w:rsidRPr="002C44B6" w:rsidRDefault="002C44B6" w:rsidP="0084324A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(</w:t>
            </w:r>
            <w:r w:rsidR="0084324A">
              <w:rPr>
                <w:sz w:val="28"/>
                <w:szCs w:val="28"/>
              </w:rPr>
              <w:t xml:space="preserve">бел. </w:t>
            </w:r>
            <w:r w:rsidRPr="002C44B6">
              <w:rPr>
                <w:sz w:val="28"/>
                <w:szCs w:val="28"/>
              </w:rPr>
              <w:t>руб.)</w:t>
            </w:r>
          </w:p>
        </w:tc>
      </w:tr>
      <w:tr w:rsidR="002C44B6" w:rsidRPr="002C44B6" w14:paraId="23AC8532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3AB7B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Заработная плата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66E90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5C0A842B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EA4CF" w14:textId="77777777" w:rsid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Начисления на зар</w:t>
            </w:r>
            <w:r w:rsidR="00604C40">
              <w:rPr>
                <w:sz w:val="28"/>
                <w:szCs w:val="28"/>
              </w:rPr>
              <w:t xml:space="preserve">аботную </w:t>
            </w:r>
            <w:r w:rsidRPr="002C44B6">
              <w:rPr>
                <w:sz w:val="28"/>
                <w:szCs w:val="28"/>
              </w:rPr>
              <w:t>плату</w:t>
            </w:r>
          </w:p>
          <w:p w14:paraId="11856448" w14:textId="77777777" w:rsidR="00604C40" w:rsidRDefault="00604C40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  <w:p w14:paraId="4564D1C8" w14:textId="77777777" w:rsidR="00604C40" w:rsidRDefault="00604C40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 отчисления в фонд социальной защиты населения</w:t>
            </w:r>
          </w:p>
          <w:p w14:paraId="47D0C544" w14:textId="77777777" w:rsidR="00604C40" w:rsidRPr="002C44B6" w:rsidRDefault="00604C40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 страховые взносы от несчастных случаев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C92DA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5452A160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D50B2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Материалы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D85CB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01FE79BC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5B78C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Командировки (в пределах стран СНГ)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F16E7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69ED1368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0C9C3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Накладные расходы (не более 10% от оплаты труда)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8F49D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18121B51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E7DF5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Прочие расходы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2FF8A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2C44B6" w:rsidRPr="002C44B6" w14:paraId="66082015" w14:textId="77777777">
        <w:tblPrEx>
          <w:tblCellMar>
            <w:top w:w="0" w:type="dxa"/>
            <w:bottom w:w="0" w:type="dxa"/>
          </w:tblCellMar>
        </w:tblPrEx>
        <w:tc>
          <w:tcPr>
            <w:tcW w:w="6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9F29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  <w:r w:rsidRPr="002C44B6">
              <w:rPr>
                <w:sz w:val="28"/>
                <w:szCs w:val="28"/>
              </w:rPr>
              <w:t>Итого:</w:t>
            </w:r>
          </w:p>
        </w:tc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CAC3C" w14:textId="77777777" w:rsidR="002C44B6" w:rsidRPr="002C44B6" w:rsidRDefault="002C44B6" w:rsidP="002C44B6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60C3BEDC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507DFA14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0BEFAA49" w14:textId="77777777" w:rsidR="00995FE7" w:rsidRDefault="00813E72" w:rsidP="00995FE7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Ректор </w:t>
      </w:r>
      <w:r w:rsidR="00995FE7">
        <w:rPr>
          <w:color w:val="000000"/>
          <w:sz w:val="28"/>
          <w:szCs w:val="28"/>
        </w:rPr>
        <w:t xml:space="preserve">учреждения образования </w:t>
      </w:r>
    </w:p>
    <w:p w14:paraId="04645DE8" w14:textId="77777777" w:rsidR="00995FE7" w:rsidRDefault="00995FE7" w:rsidP="00995FE7">
      <w:pPr>
        <w:shd w:val="clear" w:color="auto" w:fill="FFFFFF"/>
        <w:tabs>
          <w:tab w:val="left" w:pos="623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«Белорусский государственный университет </w:t>
      </w:r>
    </w:p>
    <w:p w14:paraId="19734747" w14:textId="77777777" w:rsidR="002C44B6" w:rsidRPr="002C44B6" w:rsidRDefault="00995FE7" w:rsidP="00995FE7">
      <w:pPr>
        <w:tabs>
          <w:tab w:val="left" w:pos="5954"/>
        </w:tabs>
        <w:rPr>
          <w:sz w:val="28"/>
          <w:szCs w:val="28"/>
        </w:rPr>
      </w:pPr>
      <w:r>
        <w:rPr>
          <w:color w:val="000000"/>
          <w:sz w:val="28"/>
          <w:szCs w:val="28"/>
        </w:rPr>
        <w:t>информатики и радиоэлектроники»    ___________________</w:t>
        <w:tab/>
        <w:t>А.А. Кузнецов</w:t>
      </w:r>
      <w:r w:rsidR="00813E72">
        <w:rPr>
          <w:sz w:val="28"/>
          <w:szCs w:val="28"/>
        </w:rPr>
      </w:r>
      <w:r w:rsidR="00813E72">
        <w:rPr>
          <w:sz w:val="28"/>
          <w:szCs w:val="28"/>
        </w:rPr>
      </w:r>
      <w:r w:rsidR="00BC3C8C">
        <w:rPr>
          <w:sz w:val="28"/>
          <w:szCs w:val="28"/>
        </w:rPr>
      </w:r>
      <w:proofErr w:type="spellStart"/>
      <w:r w:rsidR="00BC3C8C">
        <w:rPr>
          <w:sz w:val="28"/>
          <w:szCs w:val="28"/>
        </w:rPr>
      </w:r>
      <w:proofErr w:type="spellEnd"/>
    </w:p>
    <w:p w14:paraId="768238E5" w14:textId="77777777" w:rsid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7CCD9BAE" w14:textId="77777777" w:rsidR="002C44B6" w:rsidRPr="002C44B6" w:rsidRDefault="002C44B6" w:rsidP="002C44B6">
      <w:pPr>
        <w:tabs>
          <w:tab w:val="left" w:pos="5954"/>
        </w:tabs>
        <w:rPr>
          <w:sz w:val="28"/>
          <w:szCs w:val="28"/>
        </w:rPr>
      </w:pPr>
    </w:p>
    <w:p w14:paraId="76DA5107" w14:textId="77777777" w:rsidR="002C44B6" w:rsidRPr="002C44B6" w:rsidRDefault="002C44B6" w:rsidP="0084324A">
      <w:pPr>
        <w:tabs>
          <w:tab w:val="left" w:pos="5954"/>
        </w:tabs>
        <w:rPr>
          <w:sz w:val="28"/>
          <w:szCs w:val="28"/>
        </w:rPr>
      </w:pPr>
      <w:r w:rsidRPr="002C44B6">
        <w:rPr>
          <w:sz w:val="28"/>
          <w:szCs w:val="28"/>
        </w:rPr>
        <w:t>Начальник планово-</w:t>
        <w:br/>
        <w:t>экономического отдела НИЧ            __________</w:t>
        <w:tab/>
      </w:r>
      <w:r w:rsidR="00BC3C8C">
        <w:rPr>
          <w:sz w:val="28"/>
          <w:szCs w:val="28"/>
        </w:rPr>
      </w:r>
      <w:r w:rsidRPr="002C44B6">
        <w:rPr>
          <w:sz w:val="28"/>
          <w:szCs w:val="28"/>
        </w:rPr>
      </w:r>
      <w:r w:rsidR="00891DAC">
        <w:rPr>
          <w:sz w:val="28"/>
          <w:szCs w:val="28"/>
        </w:rPr>
      </w:r>
      <w:r w:rsidR="00E040B6">
        <w:rPr>
          <w:sz w:val="28"/>
          <w:szCs w:val="28"/>
        </w:rPr>
      </w:r>
      <w:r w:rsidR="00BC3C8C">
        <w:rPr>
          <w:sz w:val="28"/>
          <w:szCs w:val="28"/>
        </w:rPr>
      </w:r>
      <w:r w:rsidRPr="002C44B6">
        <w:rPr>
          <w:sz w:val="28"/>
          <w:szCs w:val="28"/>
        </w:rPr>
      </w:r>
      <w:r>
        <w:rPr>
          <w:sz w:val="28"/>
          <w:szCs w:val="28"/>
        </w:rPr>
      </w:r>
      <w:r w:rsidR="00995FE7">
        <w:rPr>
          <w:sz w:val="28"/>
          <w:szCs w:val="28"/>
        </w:rPr>
      </w:r>
      <w:r w:rsidR="00683100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 w:rsidR="0084324A">
        <w:rPr>
          <w:sz w:val="28"/>
          <w:szCs w:val="28"/>
        </w:rPr>
      </w:r>
      <w:r w:rsidR="00813E72">
        <w:rPr>
          <w:sz w:val="28"/>
          <w:szCs w:val="28"/>
        </w:rPr>
      </w:r>
      <w:r w:rsidR="0084324A">
        <w:rPr>
          <w:sz w:val="28"/>
          <w:szCs w:val="28"/>
        </w:rPr>
      </w:r>
      <w:r w:rsidR="00813E72">
        <w:rPr>
          <w:sz w:val="28"/>
          <w:szCs w:val="28"/>
        </w:rPr>
      </w:r>
      <w:r w:rsidR="0084324A">
        <w:rPr>
          <w:sz w:val="28"/>
          <w:szCs w:val="28"/>
        </w:rPr>
      </w:r>
    </w:p>
    <w:p w14:paraId="30636C42" w14:textId="77777777" w:rsidR="00604C40" w:rsidRDefault="00604C40" w:rsidP="00604C40">
      <w:pPr>
        <w:tabs>
          <w:tab w:val="left" w:pos="5954"/>
        </w:tabs>
        <w:rPr>
          <w:sz w:val="28"/>
          <w:szCs w:val="28"/>
        </w:rPr>
      </w:pPr>
    </w:p>
    <w:p w14:paraId="713CFD69" w14:textId="77777777" w:rsidR="00604C40" w:rsidRPr="002C44B6" w:rsidRDefault="00604C40" w:rsidP="00604C40">
      <w:pPr>
        <w:tabs>
          <w:tab w:val="left" w:pos="5954"/>
        </w:tabs>
        <w:rPr>
          <w:sz w:val="28"/>
          <w:szCs w:val="28"/>
        </w:rPr>
      </w:pPr>
    </w:p>
    <w:p w14:paraId="4BD29264" w14:textId="77777777" w:rsidR="00604C40" w:rsidRDefault="00604C40" w:rsidP="00604C40">
      <w:pPr>
        <w:tabs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>Научный р</w:t>
      </w:r>
      <w:r w:rsidRPr="002C44B6">
        <w:rPr>
          <w:sz w:val="28"/>
          <w:szCs w:val="28"/>
        </w:rPr>
        <w:t xml:space="preserve">уководитель </w:t>
      </w:r>
    </w:p>
    <w:p w14:paraId="6846D9DF" w14:textId="77777777" w:rsidR="00604C40" w:rsidRPr="002C44B6" w:rsidRDefault="00604C40" w:rsidP="00604C40">
      <w:pPr>
        <w:tabs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>(научный консультант)</w:t>
      </w:r>
      <w:r w:rsidRPr="002C44B6">
        <w:rPr>
          <w:sz w:val="28"/>
          <w:szCs w:val="28"/>
        </w:rPr>
        <w:t xml:space="preserve"> ______________</w:t>
      </w:r>
      <w:r w:rsidRPr="002C44B6">
        <w:rPr>
          <w:sz w:val="28"/>
          <w:szCs w:val="28"/>
        </w:rPr>
        <w:tab/>
        <w:t>__________________</w:t>
      </w:r>
    </w:p>
    <w:p w14:paraId="01212E29" w14:textId="77777777" w:rsidR="00604C40" w:rsidRPr="002C44B6" w:rsidRDefault="00604C40" w:rsidP="00604C40">
      <w:pPr>
        <w:shd w:val="clear" w:color="auto" w:fill="FFFFFF"/>
        <w:ind w:left="2160" w:firstLine="720"/>
        <w:rPr>
          <w:sz w:val="28"/>
          <w:szCs w:val="28"/>
        </w:rPr>
      </w:pPr>
      <w:r w:rsidRPr="002C44B6">
        <w:rPr>
          <w:sz w:val="28"/>
          <w:szCs w:val="28"/>
        </w:rPr>
        <w:t>подпись</w:t>
      </w:r>
      <w:r w:rsidRPr="002C44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2C44B6">
        <w:rPr>
          <w:sz w:val="28"/>
          <w:szCs w:val="28"/>
        </w:rPr>
        <w:t xml:space="preserve">  </w:t>
      </w:r>
      <w:r w:rsidRPr="002C44B6">
        <w:rPr>
          <w:color w:val="000000"/>
          <w:sz w:val="28"/>
          <w:szCs w:val="28"/>
        </w:rPr>
        <w:t xml:space="preserve">Расшифровка подписи  </w:t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  <w:t xml:space="preserve">    </w:t>
      </w:r>
    </w:p>
    <w:p w14:paraId="70F48ED1" w14:textId="77777777" w:rsidR="00971B1D" w:rsidRDefault="00604C40" w:rsidP="00971B1D">
      <w:pPr>
        <w:shd w:val="clear" w:color="auto" w:fill="FFFFFF"/>
        <w:rPr>
          <w:i/>
          <w:iCs/>
          <w:color w:val="FF0000"/>
          <w:sz w:val="28"/>
          <w:szCs w:val="28"/>
        </w:rPr>
      </w:pPr>
      <w:r>
        <w:rPr>
          <w:sz w:val="28"/>
          <w:szCs w:val="28"/>
        </w:rPr>
        <w:t>Соискатель</w:t>
      </w:r>
      <w:r w:rsidR="00971B1D">
        <w:rPr>
          <w:sz w:val="28"/>
          <w:szCs w:val="28"/>
        </w:rPr>
        <w:t>(-и)</w:t>
      </w:r>
      <w:r>
        <w:rPr>
          <w:sz w:val="28"/>
          <w:szCs w:val="28"/>
        </w:rPr>
        <w:t xml:space="preserve"> гранта</w:t>
      </w:r>
      <w:r w:rsidRPr="002C44B6">
        <w:rPr>
          <w:sz w:val="28"/>
          <w:szCs w:val="28"/>
        </w:rPr>
        <w:t xml:space="preserve"> </w:t>
      </w:r>
      <w:r w:rsidR="00971B1D">
        <w:rPr>
          <w:sz w:val="28"/>
          <w:szCs w:val="28"/>
        </w:rPr>
        <w:t xml:space="preserve"> </w:t>
      </w:r>
      <w:r w:rsidR="00971B1D" w:rsidRPr="00971B1D">
        <w:rPr>
          <w:i/>
          <w:iCs/>
          <w:color w:val="FF0000"/>
          <w:sz w:val="28"/>
          <w:szCs w:val="28"/>
        </w:rPr>
        <w:t xml:space="preserve">(если коллектив, то указываются </w:t>
      </w:r>
    </w:p>
    <w:p w14:paraId="7117E368" w14:textId="77777777" w:rsidR="00604C40" w:rsidRPr="002C44B6" w:rsidRDefault="00971B1D" w:rsidP="00971B1D">
      <w:pPr>
        <w:tabs>
          <w:tab w:val="left" w:pos="5954"/>
        </w:tabs>
        <w:rPr>
          <w:sz w:val="28"/>
          <w:szCs w:val="28"/>
        </w:rPr>
      </w:pPr>
      <w:r w:rsidRPr="00971B1D">
        <w:rPr>
          <w:i/>
          <w:iCs/>
          <w:color w:val="FF0000"/>
          <w:sz w:val="28"/>
          <w:szCs w:val="28"/>
        </w:rPr>
        <w:t>все соискатели)</w:t>
      </w:r>
      <w:r w:rsidR="00604C40" w:rsidRPr="002C44B6">
        <w:rPr>
          <w:sz w:val="28"/>
          <w:szCs w:val="28"/>
        </w:rPr>
        <w:t>______________</w:t>
      </w:r>
      <w:r w:rsidR="00604C40" w:rsidRPr="002C44B6">
        <w:rPr>
          <w:sz w:val="28"/>
          <w:szCs w:val="28"/>
        </w:rPr>
        <w:tab/>
        <w:t>__________________</w:t>
      </w:r>
    </w:p>
    <w:p w14:paraId="3C7BFF59" w14:textId="77777777" w:rsidR="002C44B6" w:rsidRPr="002C44B6" w:rsidRDefault="00604C40" w:rsidP="00604C40">
      <w:pPr>
        <w:tabs>
          <w:tab w:val="left" w:pos="2835"/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ab/>
        <w:t>Подпись</w:t>
      </w:r>
      <w:r>
        <w:rPr>
          <w:sz w:val="28"/>
          <w:szCs w:val="28"/>
        </w:rPr>
        <w:tab/>
      </w:r>
      <w:r w:rsidRPr="002C44B6">
        <w:rPr>
          <w:sz w:val="28"/>
          <w:szCs w:val="28"/>
        </w:rPr>
        <w:t xml:space="preserve"> </w:t>
      </w:r>
      <w:r w:rsidRPr="002C44B6">
        <w:rPr>
          <w:color w:val="000000"/>
          <w:sz w:val="28"/>
          <w:szCs w:val="28"/>
        </w:rPr>
        <w:t xml:space="preserve">Расшифровка подписи  </w:t>
      </w:r>
      <w:r w:rsidR="002C44B6" w:rsidRPr="002C44B6">
        <w:rPr>
          <w:sz w:val="28"/>
          <w:szCs w:val="28"/>
        </w:rPr>
        <w:tab/>
      </w:r>
    </w:p>
    <w:p w14:paraId="7BFFC8D4" w14:textId="77777777" w:rsidR="00BF0978" w:rsidRPr="002C44B6" w:rsidRDefault="003E47F3" w:rsidP="00BF0978">
      <w:pPr>
        <w:tabs>
          <w:tab w:val="left" w:pos="5954"/>
        </w:tabs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BF0978">
        <w:rPr>
          <w:sz w:val="28"/>
          <w:szCs w:val="28"/>
        </w:rPr>
        <w:t>Обоснование затрат по статьям расходов</w:t>
      </w:r>
    </w:p>
    <w:p w14:paraId="1EC86281" w14:textId="77777777" w:rsidR="00BF0978" w:rsidRDefault="00BF0978" w:rsidP="00BF0978">
      <w:pPr>
        <w:tabs>
          <w:tab w:val="left" w:pos="5954"/>
        </w:tabs>
        <w:jc w:val="center"/>
        <w:rPr>
          <w:sz w:val="28"/>
          <w:szCs w:val="28"/>
        </w:rPr>
      </w:pPr>
    </w:p>
    <w:p w14:paraId="0877C183" w14:textId="77777777" w:rsidR="00BF0978" w:rsidRDefault="00BF0978" w:rsidP="00BF0978">
      <w:pPr>
        <w:tabs>
          <w:tab w:val="left" w:pos="595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Расчет затрат </w:t>
      </w:r>
    </w:p>
    <w:p w14:paraId="75477F7A" w14:textId="77777777" w:rsidR="00BF0978" w:rsidRPr="00604C40" w:rsidRDefault="00BF0978" w:rsidP="00BF0978">
      <w:pPr>
        <w:tabs>
          <w:tab w:val="left" w:pos="5954"/>
        </w:tabs>
        <w:jc w:val="center"/>
        <w:rPr>
          <w:i/>
          <w:sz w:val="24"/>
          <w:szCs w:val="24"/>
        </w:rPr>
      </w:pPr>
      <w:r>
        <w:rPr>
          <w:sz w:val="28"/>
          <w:szCs w:val="28"/>
        </w:rPr>
        <w:t>на заработную плату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418"/>
        <w:gridCol w:w="1276"/>
        <w:gridCol w:w="1275"/>
        <w:gridCol w:w="1560"/>
        <w:gridCol w:w="1665"/>
      </w:tblGrid>
      <w:tr w:rsidR="00BF0978" w:rsidRPr="002C44B6" w14:paraId="0ADBF3F2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2F250B3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должности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0EB3BA" w14:textId="77777777" w:rsidR="00BF0978" w:rsidRPr="002C44B6" w:rsidRDefault="00BF0978" w:rsidP="0084324A">
            <w:pPr>
              <w:tabs>
                <w:tab w:val="left" w:pos="5954"/>
              </w:tabs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оклада (</w:t>
            </w:r>
            <w:r w:rsidR="0084324A">
              <w:rPr>
                <w:sz w:val="28"/>
                <w:szCs w:val="28"/>
              </w:rPr>
              <w:t>бел. </w:t>
            </w:r>
            <w:r>
              <w:rPr>
                <w:sz w:val="28"/>
                <w:szCs w:val="28"/>
              </w:rPr>
              <w:t>руб.)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11B21A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 ставок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EA4685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Продол</w:t>
            </w:r>
            <w:proofErr w:type="spellEnd"/>
            <w:r>
              <w:rPr>
                <w:sz w:val="28"/>
                <w:szCs w:val="28"/>
              </w:rPr>
              <w:t>-житель-</w:t>
            </w:r>
            <w:proofErr w:type="spellStart"/>
            <w:r>
              <w:rPr>
                <w:sz w:val="28"/>
                <w:szCs w:val="28"/>
              </w:rPr>
              <w:t>ность</w:t>
            </w:r>
            <w:proofErr w:type="spellEnd"/>
            <w:r>
              <w:rPr>
                <w:sz w:val="28"/>
                <w:szCs w:val="28"/>
              </w:rPr>
              <w:t xml:space="preserve"> (мес.)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3A0233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Фонд заработной платы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32EED" w14:textId="77777777" w:rsidR="00BF0978" w:rsidRPr="002C44B6" w:rsidRDefault="00BF0978" w:rsidP="00BF0978">
            <w:pPr>
              <w:tabs>
                <w:tab w:val="left" w:pos="5954"/>
              </w:tabs>
              <w:ind w:left="-108" w:right="-14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Примечание </w:t>
            </w:r>
          </w:p>
        </w:tc>
      </w:tr>
      <w:tr w:rsidR="00BF0978" w:rsidRPr="002C44B6" w14:paraId="604BC221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32A471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F5C4F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9358B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BEEB2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44FF103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DE29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3247C3A7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5635A0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F82C4C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6C392C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E3CF7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99BC268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DDB02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7AF75AA6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3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629B51D" w14:textId="77777777" w:rsidR="00BF0978" w:rsidRPr="002C44B6" w:rsidRDefault="00BF0978" w:rsidP="0084324A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затрат (</w:t>
            </w:r>
            <w:r w:rsidR="0084324A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 руб.)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15CC0A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15F72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7E5D8205" w14:textId="77777777" w:rsidR="00BF0978" w:rsidRDefault="00BF0978" w:rsidP="003E47F3">
      <w:pPr>
        <w:jc w:val="center"/>
        <w:rPr>
          <w:sz w:val="28"/>
          <w:szCs w:val="28"/>
        </w:rPr>
      </w:pPr>
    </w:p>
    <w:p w14:paraId="6451F36C" w14:textId="77777777" w:rsidR="00BF0978" w:rsidRPr="00604C40" w:rsidRDefault="00BF0978" w:rsidP="00BF0978">
      <w:pPr>
        <w:tabs>
          <w:tab w:val="left" w:pos="5954"/>
        </w:tabs>
        <w:jc w:val="center"/>
        <w:rPr>
          <w:i/>
          <w:sz w:val="24"/>
          <w:szCs w:val="24"/>
        </w:rPr>
      </w:pPr>
      <w:r>
        <w:rPr>
          <w:sz w:val="28"/>
          <w:szCs w:val="28"/>
        </w:rPr>
        <w:t>Расчет затрат на материалы</w:t>
      </w:r>
    </w:p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253"/>
        <w:gridCol w:w="1559"/>
        <w:gridCol w:w="1276"/>
        <w:gridCol w:w="1843"/>
      </w:tblGrid>
      <w:tr w:rsidR="00BF0978" w:rsidRPr="002C44B6" w14:paraId="6CD5B81F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6F46EF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A51054A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материалов, комплектующих изделий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44DDBE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Единица измерения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9FBB78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8BBEF3C" w14:textId="77777777" w:rsidR="00BF0978" w:rsidRPr="002C44B6" w:rsidRDefault="00BF0978" w:rsidP="0084324A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 (</w:t>
            </w:r>
            <w:r w:rsidR="0084324A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 руб.)</w:t>
            </w:r>
          </w:p>
        </w:tc>
      </w:tr>
      <w:tr w:rsidR="00BF0978" w:rsidRPr="002C44B6" w14:paraId="09DFCC94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05699B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B15254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B00D0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F074F8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4C44D8C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45974C69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9B7FFA3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D7010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D50650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41A44D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148EC1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409811F3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77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85B283E" w14:textId="77777777" w:rsidR="00BF0978" w:rsidRPr="002C44B6" w:rsidRDefault="00BF0978" w:rsidP="0084324A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затрат (</w:t>
            </w:r>
            <w:r w:rsidR="0084324A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 руб.)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C23B308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24F55B2A" w14:textId="77777777" w:rsidR="00BF0978" w:rsidRDefault="00BF0978" w:rsidP="003E47F3">
      <w:pPr>
        <w:jc w:val="center"/>
        <w:rPr>
          <w:sz w:val="28"/>
          <w:szCs w:val="28"/>
        </w:rPr>
      </w:pPr>
    </w:p>
    <w:p w14:paraId="73B72376" w14:textId="77777777" w:rsidR="00BF0978" w:rsidRPr="00604C40" w:rsidRDefault="00BF0978" w:rsidP="00BF0978">
      <w:pPr>
        <w:tabs>
          <w:tab w:val="left" w:pos="5954"/>
        </w:tabs>
        <w:jc w:val="center"/>
        <w:rPr>
          <w:i/>
          <w:sz w:val="24"/>
          <w:szCs w:val="24"/>
        </w:rPr>
      </w:pPr>
      <w:r>
        <w:rPr>
          <w:sz w:val="28"/>
          <w:szCs w:val="28"/>
        </w:rPr>
        <w:t>Расчет затрат на командировки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268"/>
        <w:gridCol w:w="2268"/>
        <w:gridCol w:w="851"/>
        <w:gridCol w:w="1843"/>
        <w:gridCol w:w="1665"/>
      </w:tblGrid>
      <w:tr w:rsidR="00BF0978" w:rsidRPr="002C44B6" w14:paraId="453C7F4A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3D85177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BA15C7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Цель командировки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9E23B1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командировки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012230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 чел.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1898700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Продолжи-тельность, дней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CAC59" w14:textId="77777777" w:rsidR="00BF0978" w:rsidRPr="002C44B6" w:rsidRDefault="00BF0978" w:rsidP="00AD5AD4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 (</w:t>
            </w:r>
            <w:r w:rsidR="00AD5AD4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 руб.)</w:t>
            </w:r>
          </w:p>
        </w:tc>
      </w:tr>
      <w:tr w:rsidR="00BF0978" w:rsidRPr="002C44B6" w14:paraId="32829D3D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CEC1EA0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5FAF19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6CD3D27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AFF0A9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AB06807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385D9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1A6CDF95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7D70AF8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CCB5D1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67F81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A4F97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A045C00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A1DFA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6C0776D2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06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DCA0FD9" w14:textId="77777777" w:rsidR="00BF0978" w:rsidRPr="002C44B6" w:rsidRDefault="00BF0978" w:rsidP="00AD5AD4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затрат (</w:t>
            </w:r>
            <w:r w:rsidR="00AD5AD4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 руб.)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BCEE4E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143EC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75663811" w14:textId="77777777" w:rsidR="00BF0978" w:rsidRDefault="00BF0978" w:rsidP="003E47F3">
      <w:pPr>
        <w:jc w:val="center"/>
        <w:rPr>
          <w:sz w:val="28"/>
          <w:szCs w:val="28"/>
        </w:rPr>
      </w:pPr>
    </w:p>
    <w:p w14:paraId="6D81E606" w14:textId="77777777" w:rsidR="00BF0978" w:rsidRDefault="00BF0978" w:rsidP="00BF0978">
      <w:pPr>
        <w:tabs>
          <w:tab w:val="left" w:pos="595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Расчет затрат </w:t>
      </w:r>
    </w:p>
    <w:p w14:paraId="2B626C24" w14:textId="77777777" w:rsidR="00BF0978" w:rsidRPr="00604C40" w:rsidRDefault="00BF0978" w:rsidP="00BF0978">
      <w:pPr>
        <w:tabs>
          <w:tab w:val="left" w:pos="5954"/>
        </w:tabs>
        <w:jc w:val="center"/>
        <w:rPr>
          <w:i/>
          <w:sz w:val="24"/>
          <w:szCs w:val="24"/>
        </w:rPr>
      </w:pPr>
      <w:r>
        <w:rPr>
          <w:sz w:val="28"/>
          <w:szCs w:val="28"/>
        </w:rPr>
        <w:t>по статье «Прочие расходы»</w:t>
      </w:r>
    </w:p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6237"/>
        <w:gridCol w:w="2694"/>
      </w:tblGrid>
      <w:tr w:rsidR="00BF0978" w:rsidRPr="002C44B6" w14:paraId="3C48A343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9DB7392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2EDA7B7" w14:textId="77777777" w:rsidR="00BF0978" w:rsidRPr="002C44B6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расходов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48051A" w14:textId="77777777" w:rsidR="00BF0978" w:rsidRDefault="00BF0978" w:rsidP="00BF0978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Сумма </w:t>
            </w:r>
          </w:p>
          <w:p w14:paraId="3FF88665" w14:textId="77777777" w:rsidR="00BF0978" w:rsidRPr="002C44B6" w:rsidRDefault="00BF0978" w:rsidP="00AD5AD4">
            <w:pPr>
              <w:tabs>
                <w:tab w:val="left" w:pos="5954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AD5AD4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 руб.)</w:t>
            </w:r>
          </w:p>
        </w:tc>
      </w:tr>
      <w:tr w:rsidR="00BF0978" w:rsidRPr="002C44B6" w14:paraId="6652A502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9AC219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62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92BA42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006C96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37A2D924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B913AEF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62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D8EAA4E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28571D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  <w:tr w:rsidR="00BF0978" w:rsidRPr="002C44B6" w14:paraId="68BB6E75" w14:textId="77777777" w:rsidTr="00BF0978">
        <w:tblPrEx>
          <w:tblCellMar>
            <w:top w:w="0" w:type="dxa"/>
            <w:bottom w:w="0" w:type="dxa"/>
          </w:tblCellMar>
        </w:tblPrEx>
        <w:tc>
          <w:tcPr>
            <w:tcW w:w="69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D70F93D" w14:textId="77777777" w:rsidR="00BF0978" w:rsidRPr="002C44B6" w:rsidRDefault="00BF0978" w:rsidP="00AD5AD4">
            <w:pPr>
              <w:tabs>
                <w:tab w:val="left" w:pos="595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затрат (</w:t>
            </w:r>
            <w:r w:rsidR="00AD5AD4">
              <w:rPr>
                <w:sz w:val="28"/>
                <w:szCs w:val="28"/>
              </w:rPr>
              <w:t>бел</w:t>
            </w:r>
            <w:r>
              <w:rPr>
                <w:sz w:val="28"/>
                <w:szCs w:val="28"/>
              </w:rPr>
              <w:t>. руб.)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2169E15" w14:textId="77777777" w:rsidR="00BF0978" w:rsidRPr="002C44B6" w:rsidRDefault="00BF0978" w:rsidP="00BF0978">
            <w:pPr>
              <w:tabs>
                <w:tab w:val="left" w:pos="5954"/>
              </w:tabs>
              <w:rPr>
                <w:sz w:val="28"/>
                <w:szCs w:val="28"/>
              </w:rPr>
            </w:pPr>
          </w:p>
        </w:tc>
      </w:tr>
    </w:tbl>
    <w:p w14:paraId="79896ED1" w14:textId="77777777" w:rsidR="00BF0978" w:rsidRDefault="00BF0978"/>
    <w:p w14:paraId="286D52D8" w14:textId="77777777" w:rsidR="00BF0978" w:rsidRPr="002C44B6" w:rsidRDefault="00BF0978" w:rsidP="00AD5AD4">
      <w:pPr>
        <w:tabs>
          <w:tab w:val="left" w:pos="5954"/>
        </w:tabs>
        <w:rPr>
          <w:sz w:val="28"/>
          <w:szCs w:val="28"/>
        </w:rPr>
      </w:pPr>
      <w:r w:rsidRPr="002C44B6">
        <w:rPr>
          <w:sz w:val="28"/>
          <w:szCs w:val="28"/>
        </w:rPr>
        <w:t>Начальник планово-</w:t>
        <w:br/>
        <w:t>экономического отдела НИЧ          __________</w:t>
        <w:tab/>
      </w:r>
      <w:r w:rsidR="00E040B6">
        <w:rPr>
          <w:sz w:val="28"/>
          <w:szCs w:val="28"/>
        </w:rPr>
      </w:r>
      <w:r w:rsidRPr="002C44B6">
        <w:rPr>
          <w:sz w:val="28"/>
          <w:szCs w:val="28"/>
        </w:rPr>
      </w:r>
      <w:r>
        <w:rPr>
          <w:sz w:val="28"/>
          <w:szCs w:val="28"/>
        </w:rPr>
      </w:r>
      <w:r w:rsidRPr="002C44B6">
        <w:rPr>
          <w:sz w:val="28"/>
          <w:szCs w:val="28"/>
        </w:rPr>
      </w:r>
      <w:r>
        <w:rPr>
          <w:sz w:val="28"/>
          <w:szCs w:val="28"/>
        </w:rPr>
      </w:r>
      <w:r w:rsidR="007A0074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 w:rsidR="00AD5AD4">
        <w:rPr>
          <w:sz w:val="28"/>
          <w:szCs w:val="28"/>
        </w:rPr>
      </w:r>
      <w:r>
        <w:rPr>
          <w:sz w:val="28"/>
          <w:szCs w:val="28"/>
        </w:rPr>
      </w:r>
      <w:r w:rsidR="00AD5AD4">
        <w:rPr>
          <w:sz w:val="28"/>
          <w:szCs w:val="28"/>
        </w:rPr>
      </w:r>
      <w:r>
        <w:rPr>
          <w:sz w:val="28"/>
          <w:szCs w:val="28"/>
        </w:rPr>
      </w:r>
      <w:r w:rsidR="00AD5AD4">
        <w:rPr>
          <w:sz w:val="28"/>
          <w:szCs w:val="28"/>
        </w:rPr>
      </w:r>
    </w:p>
    <w:p w14:paraId="050FF952" w14:textId="77777777" w:rsidR="00BF0978" w:rsidRDefault="00BF0978" w:rsidP="00BF0978">
      <w:pPr>
        <w:tabs>
          <w:tab w:val="left" w:pos="5954"/>
        </w:tabs>
        <w:rPr>
          <w:sz w:val="28"/>
          <w:szCs w:val="28"/>
        </w:rPr>
      </w:pPr>
    </w:p>
    <w:p w14:paraId="50DC71E4" w14:textId="77777777" w:rsidR="00BF0978" w:rsidRDefault="00BF0978" w:rsidP="00BF0978">
      <w:pPr>
        <w:tabs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>Научный р</w:t>
      </w:r>
      <w:r w:rsidRPr="002C44B6">
        <w:rPr>
          <w:sz w:val="28"/>
          <w:szCs w:val="28"/>
        </w:rPr>
        <w:t xml:space="preserve">уководитель </w:t>
      </w:r>
    </w:p>
    <w:p w14:paraId="340A0D06" w14:textId="77777777" w:rsidR="00BF0978" w:rsidRPr="002C44B6" w:rsidRDefault="00BF0978" w:rsidP="00BF0978">
      <w:pPr>
        <w:tabs>
          <w:tab w:val="left" w:pos="5954"/>
        </w:tabs>
        <w:rPr>
          <w:sz w:val="28"/>
          <w:szCs w:val="28"/>
        </w:rPr>
      </w:pPr>
      <w:r>
        <w:rPr>
          <w:sz w:val="28"/>
          <w:szCs w:val="28"/>
        </w:rPr>
        <w:t>(научный консультант)</w:t>
      </w:r>
      <w:r w:rsidRPr="002C44B6">
        <w:rPr>
          <w:sz w:val="28"/>
          <w:szCs w:val="28"/>
        </w:rPr>
        <w:t xml:space="preserve"> ______________</w:t>
      </w:r>
      <w:r w:rsidRPr="002C44B6">
        <w:rPr>
          <w:sz w:val="28"/>
          <w:szCs w:val="28"/>
        </w:rPr>
        <w:tab/>
        <w:t>__________________</w:t>
      </w:r>
    </w:p>
    <w:p w14:paraId="00A266D1" w14:textId="77777777" w:rsidR="00BF0978" w:rsidRPr="002C44B6" w:rsidRDefault="00BF0978" w:rsidP="00BF0978">
      <w:pPr>
        <w:shd w:val="clear" w:color="auto" w:fill="FFFFFF"/>
        <w:ind w:left="2160" w:firstLine="720"/>
        <w:rPr>
          <w:sz w:val="28"/>
          <w:szCs w:val="28"/>
        </w:rPr>
      </w:pPr>
      <w:r w:rsidRPr="002C44B6">
        <w:rPr>
          <w:sz w:val="28"/>
          <w:szCs w:val="28"/>
        </w:rPr>
        <w:t>подпись</w:t>
      </w:r>
      <w:r w:rsidRPr="002C44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2C44B6">
        <w:rPr>
          <w:sz w:val="28"/>
          <w:szCs w:val="28"/>
        </w:rPr>
        <w:t xml:space="preserve">  </w:t>
      </w:r>
      <w:r w:rsidRPr="002C44B6">
        <w:rPr>
          <w:color w:val="000000"/>
          <w:sz w:val="28"/>
          <w:szCs w:val="28"/>
        </w:rPr>
        <w:t xml:space="preserve">Расшифровка подписи  </w:t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</w:r>
      <w:r w:rsidRPr="002C44B6">
        <w:rPr>
          <w:color w:val="000000"/>
          <w:sz w:val="28"/>
          <w:szCs w:val="28"/>
        </w:rPr>
        <w:tab/>
        <w:t xml:space="preserve">    </w:t>
      </w:r>
    </w:p>
    <w:p w14:paraId="714F05E9" w14:textId="77777777" w:rsidR="00971B1D" w:rsidRDefault="00BF0978" w:rsidP="00971B1D">
      <w:pPr>
        <w:shd w:val="clear" w:color="auto" w:fill="FFFFFF"/>
        <w:rPr>
          <w:i/>
          <w:iCs/>
          <w:color w:val="FF0000"/>
          <w:sz w:val="28"/>
          <w:szCs w:val="28"/>
        </w:rPr>
      </w:pPr>
      <w:r>
        <w:rPr>
          <w:sz w:val="28"/>
          <w:szCs w:val="28"/>
        </w:rPr>
        <w:t>Соискатель гранта</w:t>
      </w:r>
      <w:r w:rsidRPr="002C44B6">
        <w:rPr>
          <w:sz w:val="28"/>
          <w:szCs w:val="28"/>
        </w:rPr>
        <w:t xml:space="preserve"> </w:t>
      </w:r>
      <w:r w:rsidR="00971B1D" w:rsidRPr="00971B1D">
        <w:rPr>
          <w:i/>
          <w:iCs/>
          <w:color w:val="FF0000"/>
          <w:sz w:val="28"/>
          <w:szCs w:val="28"/>
        </w:rPr>
        <w:t xml:space="preserve">(если коллектив, то указываются </w:t>
      </w:r>
    </w:p>
    <w:p w14:paraId="7FA2BF5E" w14:textId="77777777" w:rsidR="00BF0978" w:rsidRPr="002C44B6" w:rsidRDefault="00971B1D" w:rsidP="00971B1D">
      <w:pPr>
        <w:tabs>
          <w:tab w:val="left" w:pos="5954"/>
        </w:tabs>
        <w:rPr>
          <w:sz w:val="28"/>
          <w:szCs w:val="28"/>
        </w:rPr>
      </w:pPr>
      <w:r w:rsidRPr="00971B1D">
        <w:rPr>
          <w:i/>
          <w:iCs/>
          <w:color w:val="FF0000"/>
          <w:sz w:val="28"/>
          <w:szCs w:val="28"/>
        </w:rPr>
        <w:t>все соискатели)</w:t>
      </w:r>
      <w:r w:rsidR="00BF0978" w:rsidRPr="002C44B6">
        <w:rPr>
          <w:sz w:val="28"/>
          <w:szCs w:val="28"/>
        </w:rPr>
        <w:t>______________</w:t>
      </w:r>
      <w:r w:rsidR="00BF0978" w:rsidRPr="002C44B6">
        <w:rPr>
          <w:sz w:val="28"/>
          <w:szCs w:val="28"/>
        </w:rPr>
        <w:tab/>
        <w:t>__________________</w:t>
      </w:r>
    </w:p>
    <w:p w14:paraId="21946AF7" w14:textId="77777777" w:rsidR="00BF0978" w:rsidRDefault="00BF0978" w:rsidP="00BF0978">
      <w:pPr>
        <w:jc w:val="center"/>
        <w:rPr>
          <w:sz w:val="28"/>
          <w:szCs w:val="28"/>
        </w:rPr>
      </w:pPr>
      <w:r>
        <w:rPr>
          <w:sz w:val="28"/>
          <w:szCs w:val="28"/>
        </w:rPr>
        <w:tab/>
        <w:t>Подпись</w:t>
      </w:r>
      <w:r>
        <w:rPr>
          <w:sz w:val="28"/>
          <w:szCs w:val="28"/>
        </w:rPr>
        <w:tab/>
      </w:r>
      <w:r w:rsidRPr="002C44B6">
        <w:rPr>
          <w:sz w:val="28"/>
          <w:szCs w:val="28"/>
        </w:rPr>
        <w:t xml:space="preserve"> </w:t>
      </w:r>
      <w:r w:rsidRPr="002C44B6">
        <w:rPr>
          <w:color w:val="000000"/>
          <w:sz w:val="28"/>
          <w:szCs w:val="28"/>
        </w:rPr>
        <w:t xml:space="preserve">Расшифровка подписи  </w:t>
      </w:r>
    </w:p>
    <w:p w14:paraId="55D85C46" w14:textId="77777777" w:rsidR="003E47F3" w:rsidRDefault="00BF0978" w:rsidP="003E47F3">
      <w:pPr>
        <w:jc w:val="center"/>
        <w:rPr>
          <w:sz w:val="28"/>
          <w:szCs w:val="28"/>
        </w:rPr>
      </w:pPr>
      <w:r>
        <w:rPr>
          <w:sz w:val="28"/>
          <w:szCs w:val="28"/>
        </w:rPr>
        <w:t>Список опубликованных работ студента учреждения образования «Витебский государственный технологический университет»</w:t>
      </w:r>
      <w:r w:rsidR="003E47F3" w:rsidRPr="005F4913">
        <w:rPr>
          <w:sz w:val="28"/>
          <w:szCs w:val="28"/>
        </w:rPr>
      </w:r>
      <w:r w:rsidR="003E47F3">
        <w:rPr>
          <w:sz w:val="28"/>
          <w:szCs w:val="28"/>
        </w:rPr>
      </w:r>
      <w:r w:rsidR="003E47F3" w:rsidRPr="005F4913">
        <w:rPr>
          <w:sz w:val="28"/>
          <w:szCs w:val="28"/>
        </w:rPr>
      </w:r>
      <w:r w:rsidR="003E47F3">
        <w:rPr>
          <w:sz w:val="28"/>
          <w:szCs w:val="28"/>
        </w:rPr>
      </w:r>
      <w:r w:rsidR="003E47F3" w:rsidRPr="00E82AE5">
        <w:rPr>
          <w:sz w:val="28"/>
          <w:szCs w:val="28"/>
          <w:highlight w:val="yellow"/>
        </w:rPr>
      </w:r>
      <w:r w:rsidR="003E47F3" w:rsidRPr="005F4913">
        <w:rPr>
          <w:sz w:val="28"/>
          <w:szCs w:val="28"/>
        </w:rPr>
      </w:r>
      <w:r w:rsidR="003E47F3" w:rsidRPr="005F4913">
        <w:rPr>
          <w:sz w:val="28"/>
          <w:szCs w:val="28"/>
        </w:rPr>
      </w:r>
      <w:r w:rsidR="003E47F3" w:rsidRPr="005F4913">
        <w:rPr>
          <w:sz w:val="28"/>
          <w:szCs w:val="28"/>
        </w:rPr>
      </w:r>
      <w:r w:rsidR="003E47F3">
        <w:rPr>
          <w:sz w:val="28"/>
          <w:szCs w:val="28"/>
        </w:rPr>
      </w:r>
      <w:r w:rsidR="003E47F3">
        <w:rPr>
          <w:sz w:val="28"/>
          <w:szCs w:val="28"/>
        </w:rPr>
      </w:r>
      <w:r w:rsidR="003E47F3" w:rsidRPr="005F4913">
        <w:rPr>
          <w:sz w:val="28"/>
          <w:szCs w:val="28"/>
        </w:rPr>
      </w:r>
    </w:p>
    <w:p w14:paraId="6858BB66" w14:textId="77777777" w:rsidR="003E47F3" w:rsidRPr="006518A9" w:rsidRDefault="003E47F3" w:rsidP="003E47F3">
      <w:pPr>
        <w:jc w:val="center"/>
        <w:rPr>
          <w:sz w:val="28"/>
          <w:szCs w:val="28"/>
        </w:rPr>
      </w:pPr>
      <w:r>
        <w:rPr>
          <w:sz w:val="28"/>
          <w:szCs w:val="28"/>
        </w:rPr>
        <w:t>Фамилия Имя Отчество</w:t>
      </w:r>
      <w:r w:rsidR="00971B1D">
        <w:rPr>
          <w:sz w:val="28"/>
          <w:szCs w:val="28"/>
        </w:rPr>
        <w:t xml:space="preserve"> </w:t>
      </w:r>
      <w:r w:rsidR="00971B1D" w:rsidRPr="00971B1D">
        <w:rPr>
          <w:i/>
          <w:iCs/>
          <w:color w:val="FF0000"/>
          <w:sz w:val="28"/>
          <w:szCs w:val="28"/>
        </w:rPr>
        <w:t>(для коллектива: один исполнитель-одна форма)</w:t>
      </w:r>
    </w:p>
    <w:p w14:paraId="2F1A2D52" w14:textId="77777777" w:rsidR="003E47F3" w:rsidRDefault="003E47F3" w:rsidP="003E47F3">
      <w:pPr>
        <w:ind w:firstLine="791"/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3916"/>
        <w:gridCol w:w="1276"/>
        <w:gridCol w:w="3827"/>
      </w:tblGrid>
      <w:tr w:rsidR="003E47F3" w:rsidRPr="00975615" w14:paraId="6E7C59C3" w14:textId="77777777" w:rsidTr="0031799E">
        <w:tc>
          <w:tcPr>
            <w:tcW w:w="0" w:type="auto"/>
          </w:tcPr>
          <w:p w14:paraId="1A496088" w14:textId="77777777" w:rsidR="003E47F3" w:rsidRPr="00975615" w:rsidRDefault="003E47F3" w:rsidP="0031799E">
            <w:pPr>
              <w:jc w:val="center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№</w:t>
            </w:r>
          </w:p>
        </w:tc>
        <w:tc>
          <w:tcPr>
            <w:tcW w:w="3916" w:type="dxa"/>
          </w:tcPr>
          <w:p w14:paraId="0C090EA9" w14:textId="77777777" w:rsidR="003E47F3" w:rsidRPr="00975615" w:rsidRDefault="003E47F3" w:rsidP="0031799E">
            <w:pPr>
              <w:jc w:val="center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Название</w:t>
            </w:r>
          </w:p>
        </w:tc>
        <w:tc>
          <w:tcPr>
            <w:tcW w:w="1276" w:type="dxa"/>
          </w:tcPr>
          <w:p w14:paraId="52842749" w14:textId="77777777" w:rsidR="003E47F3" w:rsidRPr="00975615" w:rsidRDefault="0031799E" w:rsidP="0031799E">
            <w:pPr>
              <w:jc w:val="center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В</w:t>
            </w:r>
            <w:r w:rsidR="003E47F3" w:rsidRPr="00975615">
              <w:rPr>
                <w:sz w:val="26"/>
                <w:szCs w:val="26"/>
              </w:rPr>
              <w:t>ид</w:t>
            </w:r>
          </w:p>
        </w:tc>
        <w:tc>
          <w:tcPr>
            <w:tcW w:w="3827" w:type="dxa"/>
          </w:tcPr>
          <w:p w14:paraId="32E3F6B5" w14:textId="77777777" w:rsidR="003E47F3" w:rsidRPr="00975615" w:rsidRDefault="0031799E" w:rsidP="0031799E">
            <w:pPr>
              <w:jc w:val="center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Б</w:t>
            </w:r>
            <w:r w:rsidR="003E47F3" w:rsidRPr="00975615">
              <w:rPr>
                <w:sz w:val="26"/>
                <w:szCs w:val="26"/>
              </w:rPr>
              <w:t>иблиографические данные</w:t>
            </w:r>
          </w:p>
        </w:tc>
      </w:tr>
      <w:tr w:rsidR="003E47F3" w:rsidRPr="00975615" w14:paraId="4EFE9136" w14:textId="77777777" w:rsidTr="0031799E">
        <w:tc>
          <w:tcPr>
            <w:tcW w:w="0" w:type="auto"/>
          </w:tcPr>
          <w:p w14:paraId="338C9024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1</w:t>
            </w:r>
          </w:p>
        </w:tc>
        <w:tc>
          <w:tcPr>
            <w:tcW w:w="3916" w:type="dxa"/>
          </w:tcPr>
          <w:p w14:paraId="32828A1F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>
              <w:t>Разработка специализированной среды программирования для изучения Python в учреждениях общего среднего образования Республики Беларусь</w:t>
            </w:r>
          </w:p>
        </w:tc>
        <w:tc>
          <w:tcPr>
            <w:tcW w:w="1276" w:type="dxa"/>
          </w:tcPr>
          <w:p w14:paraId="54F9A752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статья</w:t>
            </w:r>
          </w:p>
        </w:tc>
        <w:tc>
          <w:tcPr>
            <w:tcW w:w="3827" w:type="dxa"/>
          </w:tcPr>
          <w:p w14:paraId="0894C963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>
              <w:t>Корнеев П.А., Соколова А.С., Черненко Д.В. Разработка специализированной среды программирования для изучения Python в учреждениях общего среднего образования Республики Беларусь // Материалы IX Международного научно-технического форума «Современные технологии в науке и образовании» (СТНО-2026).</w:t>
            </w:r>
          </w:p>
        </w:tc>
      </w:tr>
      <w:tr w:rsidR="003E47F3" w:rsidRPr="00975615" w14:paraId="68367B27" w14:textId="77777777" w:rsidTr="0031799E">
        <w:tc>
          <w:tcPr>
            <w:tcW w:w="0" w:type="auto"/>
          </w:tcPr>
          <w:p w14:paraId="1715B1F1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  <w:t>2</w:t>
            </w:r>
          </w:p>
        </w:tc>
        <w:tc>
          <w:tcPr>
            <w:tcW w:w="3916" w:type="dxa"/>
          </w:tcPr>
          <w:p w14:paraId="36581E8D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6D98E34F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  <w:r w:rsidRPr="00975615">
              <w:rPr>
                <w:sz w:val="26"/>
                <w:szCs w:val="26"/>
              </w:rPr>
            </w:r>
          </w:p>
        </w:tc>
        <w:tc>
          <w:tcPr>
            <w:tcW w:w="3827" w:type="dxa"/>
          </w:tcPr>
          <w:p w14:paraId="1D55309B" w14:textId="77777777" w:rsidR="003E47F3" w:rsidRPr="00975615" w:rsidRDefault="003E47F3" w:rsidP="0031799E">
            <w:pPr>
              <w:jc w:val="both"/>
              <w:rPr>
                <w:sz w:val="26"/>
                <w:szCs w:val="26"/>
              </w:rPr>
            </w:pPr>
          </w:p>
        </w:tc>
      </w:tr>
    </w:tbl>
    <w:p w14:paraId="0D1F8700" w14:textId="77777777" w:rsidR="003E47F3" w:rsidRDefault="003E47F3" w:rsidP="003E47F3">
      <w:pPr>
        <w:jc w:val="both"/>
        <w:rPr>
          <w:sz w:val="28"/>
          <w:szCs w:val="28"/>
        </w:rPr>
      </w:pPr>
    </w:p>
    <w:p w14:paraId="0D8AB9D5" w14:textId="77777777" w:rsidR="003E47F3" w:rsidRDefault="003E47F3" w:rsidP="003E47F3">
      <w:pPr>
        <w:ind w:firstLine="791"/>
        <w:jc w:val="both"/>
        <w:rPr>
          <w:sz w:val="28"/>
          <w:szCs w:val="28"/>
        </w:rPr>
      </w:pPr>
    </w:p>
    <w:p w14:paraId="1E07E803" w14:textId="77777777" w:rsidR="003E47F3" w:rsidRPr="00AE5AC0" w:rsidRDefault="003E47F3" w:rsidP="003E47F3">
      <w:pPr>
        <w:tabs>
          <w:tab w:val="left" w:pos="6237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Автор </w:t>
        <w:tab/>
        <w:t>П.А. Корнеев</w:t>
      </w:r>
      <w:r>
        <w:rPr>
          <w:sz w:val="28"/>
          <w:szCs w:val="28"/>
        </w:rPr>
      </w:r>
    </w:p>
    <w:p w14:paraId="305C8771" w14:textId="77777777" w:rsidR="003E47F3" w:rsidRDefault="003E47F3" w:rsidP="003E47F3">
      <w:pPr>
        <w:tabs>
          <w:tab w:val="left" w:pos="6237"/>
        </w:tabs>
        <w:ind w:firstLine="791"/>
        <w:jc w:val="both"/>
        <w:rPr>
          <w:sz w:val="28"/>
          <w:szCs w:val="28"/>
        </w:rPr>
      </w:pPr>
    </w:p>
    <w:p w14:paraId="68C4D769" w14:textId="77777777" w:rsidR="003E47F3" w:rsidRDefault="003E47F3" w:rsidP="003E47F3">
      <w:pPr>
        <w:tabs>
          <w:tab w:val="left" w:pos="6237"/>
        </w:tabs>
        <w:ind w:firstLine="791"/>
        <w:jc w:val="both"/>
        <w:rPr>
          <w:sz w:val="28"/>
          <w:szCs w:val="28"/>
        </w:rPr>
      </w:pPr>
    </w:p>
    <w:p w14:paraId="6288BD6B" w14:textId="77777777" w:rsidR="003E47F3" w:rsidRPr="003D6422" w:rsidRDefault="003E47F3" w:rsidP="00AD5AD4">
      <w:pPr>
        <w:tabs>
          <w:tab w:val="left" w:pos="6237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Ученый секретарь Совета университета </w:t>
        <w:tab/>
      </w:r>
      <w:r w:rsidRPr="00AE5AC0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 w:rsidR="003D6422">
        <w:rPr>
          <w:sz w:val="28"/>
          <w:szCs w:val="28"/>
        </w:rPr>
      </w:r>
      <w:proofErr w:type="spellStart"/>
      <w:r w:rsidR="003D6422">
        <w:rPr>
          <w:sz w:val="28"/>
          <w:szCs w:val="28"/>
        </w:rPr>
      </w:r>
      <w:proofErr w:type="spellEnd"/>
    </w:p>
    <w:p w14:paraId="32D7AFC0" w14:textId="77777777" w:rsidR="002C44B6" w:rsidRPr="002C44B6" w:rsidRDefault="002C44B6">
      <w:pPr>
        <w:shd w:val="clear" w:color="auto" w:fill="FFFFFF"/>
        <w:rPr>
          <w:sz w:val="28"/>
          <w:szCs w:val="28"/>
        </w:rPr>
      </w:pPr>
    </w:p>
    <w:sectPr w:rsidR="002C44B6" w:rsidRPr="002C44B6" w:rsidSect="00352874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7BC3"/>
    <w:rsid w:val="00014E13"/>
    <w:rsid w:val="000D4AE1"/>
    <w:rsid w:val="001A050A"/>
    <w:rsid w:val="001C0655"/>
    <w:rsid w:val="001C3691"/>
    <w:rsid w:val="002224F8"/>
    <w:rsid w:val="00286CEE"/>
    <w:rsid w:val="002C44B6"/>
    <w:rsid w:val="00307504"/>
    <w:rsid w:val="0031799E"/>
    <w:rsid w:val="00332C39"/>
    <w:rsid w:val="00352874"/>
    <w:rsid w:val="003D6422"/>
    <w:rsid w:val="003E47F3"/>
    <w:rsid w:val="004644A6"/>
    <w:rsid w:val="004A45B5"/>
    <w:rsid w:val="00522160"/>
    <w:rsid w:val="00556876"/>
    <w:rsid w:val="00581DC7"/>
    <w:rsid w:val="005D2387"/>
    <w:rsid w:val="00604C40"/>
    <w:rsid w:val="00643981"/>
    <w:rsid w:val="00683100"/>
    <w:rsid w:val="006A551C"/>
    <w:rsid w:val="00710309"/>
    <w:rsid w:val="007137DF"/>
    <w:rsid w:val="00730546"/>
    <w:rsid w:val="0073427F"/>
    <w:rsid w:val="007436D5"/>
    <w:rsid w:val="007A0074"/>
    <w:rsid w:val="007F5CA7"/>
    <w:rsid w:val="008020D5"/>
    <w:rsid w:val="00803650"/>
    <w:rsid w:val="00813E72"/>
    <w:rsid w:val="0084324A"/>
    <w:rsid w:val="008864FF"/>
    <w:rsid w:val="00891DAC"/>
    <w:rsid w:val="008D0734"/>
    <w:rsid w:val="0091620A"/>
    <w:rsid w:val="00971B1D"/>
    <w:rsid w:val="00975615"/>
    <w:rsid w:val="009866F2"/>
    <w:rsid w:val="009957B1"/>
    <w:rsid w:val="00995FE7"/>
    <w:rsid w:val="009A4434"/>
    <w:rsid w:val="00AD5AD4"/>
    <w:rsid w:val="00B149B5"/>
    <w:rsid w:val="00BC3C8C"/>
    <w:rsid w:val="00BF0978"/>
    <w:rsid w:val="00C12C19"/>
    <w:rsid w:val="00C525E3"/>
    <w:rsid w:val="00C6060E"/>
    <w:rsid w:val="00CA69BA"/>
    <w:rsid w:val="00CB01A6"/>
    <w:rsid w:val="00D44E8D"/>
    <w:rsid w:val="00D87654"/>
    <w:rsid w:val="00DE27EF"/>
    <w:rsid w:val="00E040B6"/>
    <w:rsid w:val="00E206FC"/>
    <w:rsid w:val="00EB7BC3"/>
    <w:rsid w:val="00ED7DDD"/>
    <w:rsid w:val="00F45FFC"/>
    <w:rsid w:val="00F973BE"/>
    <w:rsid w:val="00FB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3EE9751"/>
  <w15:chartTrackingRefBased/>
  <w15:docId w15:val="{FC3A171C-CA12-4A54-B86B-A97AD367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3981"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EB7BC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971B1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971B1D"/>
    <w:rPr>
      <w:rFonts w:ascii="Segoe UI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9335~1\LOCALS~1\Temp\tmp6C.rt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tmp6C.rtf</Template>
  <TotalTime>0</TotalTime>
  <Pages>6</Pages>
  <Words>1287</Words>
  <Characters>7339</Characters>
  <Application>Microsoft Office Word</Application>
  <DocSecurity>4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НА ПОЛУЧЕНИЕ ГРАНТА</vt:lpstr>
    </vt:vector>
  </TitlesOfParts>
  <Company>bsuir</Company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ПОЛУЧЕНИЕ ГРАНТА</dc:title>
  <dc:subject/>
  <dc:creator>1-239pryem</dc:creator>
  <cp:keywords/>
  <dc:description/>
  <cp:lastModifiedBy>pavel</cp:lastModifiedBy>
  <cp:revision>2</cp:revision>
  <dcterms:created xsi:type="dcterms:W3CDTF">2026-09-02T19:05:00Z</dcterms:created>
  <dcterms:modified xsi:type="dcterms:W3CDTF">2026-09-02T19:05:00Z</dcterms:modified>
</cp:coreProperties>
</file>