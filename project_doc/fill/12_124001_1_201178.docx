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4645"/>
      </w:tblGrid>
      <w:tr w:rsidR="00CB01A6" w:rsidRPr="00813E72" w14:paraId="58E89EB1" w14:textId="77777777" w:rsidTr="00BF0978">
        <w:tc>
          <w:tcPr>
            <w:tcW w:w="4645" w:type="dxa"/>
          </w:tcPr>
          <w:p w14:paraId="4BE919A3" w14:textId="77777777" w:rsidR="00CB01A6" w:rsidRPr="00813E72" w:rsidRDefault="00CB01A6" w:rsidP="00BF0978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645" w:type="dxa"/>
          </w:tcPr>
          <w:p w14:paraId="48896A11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УТВЕРЖД</w:t>
            </w:r>
            <w:r>
              <w:rPr>
                <w:color w:val="000000"/>
                <w:sz w:val="28"/>
                <w:szCs w:val="28"/>
              </w:rPr>
              <w:t>АЮ</w:t>
            </w:r>
          </w:p>
          <w:p w14:paraId="5AB6DE93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Первый заместитель </w:t>
            </w:r>
            <w:r w:rsidRPr="00813E72">
              <w:rPr>
                <w:color w:val="000000"/>
                <w:sz w:val="28"/>
                <w:szCs w:val="28"/>
              </w:rPr>
              <w:t>Министр</w:t>
            </w:r>
            <w:r>
              <w:rPr>
                <w:color w:val="000000"/>
                <w:sz w:val="28"/>
                <w:szCs w:val="28"/>
              </w:rPr>
              <w:t>а</w:t>
            </w:r>
            <w:r w:rsidRPr="00813E72">
              <w:rPr>
                <w:color w:val="000000"/>
                <w:sz w:val="28"/>
                <w:szCs w:val="28"/>
              </w:rPr>
              <w:t xml:space="preserve"> образования Республики Беларусь</w:t>
            </w:r>
          </w:p>
          <w:p w14:paraId="3485836C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010F8DCC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4CBF6A21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sz w:val="28"/>
                <w:szCs w:val="28"/>
              </w:rPr>
              <w:t>_______________</w:t>
            </w:r>
            <w:r w:rsidR="007F5CA7">
              <w:rPr>
                <w:sz w:val="28"/>
                <w:szCs w:val="28"/>
              </w:rPr>
              <w:t xml:space="preserve"> </w:t>
            </w:r>
            <w:proofErr w:type="spellStart"/>
            <w:r w:rsidR="007F5CA7">
              <w:rPr>
                <w:sz w:val="28"/>
                <w:szCs w:val="28"/>
              </w:rPr>
              <w:t>А.Г.Баханович</w:t>
            </w:r>
            <w:proofErr w:type="spellEnd"/>
          </w:p>
          <w:p w14:paraId="66575578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3F76CDF6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«_____»__________________ ____г.</w:t>
            </w:r>
          </w:p>
          <w:p w14:paraId="4BC82963" w14:textId="77777777" w:rsidR="00CB01A6" w:rsidRPr="00813E72" w:rsidRDefault="00CB01A6" w:rsidP="00BF0978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М.П.</w:t>
            </w:r>
          </w:p>
        </w:tc>
      </w:tr>
    </w:tbl>
    <w:p w14:paraId="6F1CE36F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424E122F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481C6E77" w14:textId="77777777" w:rsidR="00CB01A6" w:rsidRPr="00EB7BC3" w:rsidRDefault="00CB01A6" w:rsidP="00CB01A6">
      <w:pPr>
        <w:shd w:val="clear" w:color="auto" w:fill="FFFFFF"/>
        <w:rPr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EB7BC3">
        <w:rPr>
          <w:color w:val="000000"/>
          <w:sz w:val="28"/>
          <w:szCs w:val="28"/>
        </w:rPr>
        <w:t>аучное направление:</w:t>
      </w:r>
      <w:r w:rsidR="00971B1D">
        <w:rPr>
          <w:color w:val="000000"/>
          <w:sz w:val="28"/>
          <w:szCs w:val="28"/>
        </w:rPr>
        <w:t xml:space="preserve"> </w:t>
      </w:r>
      <w:r w:rsidR="00971B1D">
        <w:rPr>
          <w:i/>
          <w:iCs/>
          <w:color w:val="FF0000"/>
          <w:sz w:val="28"/>
          <w:szCs w:val="28"/>
        </w:rPr>
        <w:t>н</w:t>
      </w:r>
      <w:r w:rsidR="00971B1D" w:rsidRPr="00971B1D">
        <w:rPr>
          <w:i/>
          <w:iCs/>
          <w:color w:val="FF0000"/>
          <w:sz w:val="28"/>
          <w:szCs w:val="28"/>
        </w:rPr>
        <w:t>аучное направление выбирает</w:t>
      </w:r>
      <w:r w:rsidR="00971B1D">
        <w:rPr>
          <w:i/>
          <w:iCs/>
          <w:color w:val="FF0000"/>
          <w:sz w:val="28"/>
          <w:szCs w:val="28"/>
        </w:rPr>
        <w:t>ся</w:t>
      </w:r>
      <w:r w:rsidR="00971B1D" w:rsidRPr="00971B1D">
        <w:rPr>
          <w:i/>
          <w:iCs/>
          <w:color w:val="FF0000"/>
          <w:sz w:val="28"/>
          <w:szCs w:val="28"/>
        </w:rPr>
        <w:t xml:space="preserve"> из файла «Научные направления»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05C69976" w14:textId="77777777" w:rsidR="00CB01A6" w:rsidRPr="00D44E8D" w:rsidRDefault="00CB01A6" w:rsidP="00CB01A6">
      <w:pPr>
        <w:shd w:val="clear" w:color="auto" w:fill="FFFFFF"/>
        <w:jc w:val="right"/>
      </w:pPr>
      <w:r w:rsidRPr="00D44E8D">
        <w:rPr>
          <w:bCs/>
          <w:color w:val="000000"/>
        </w:rPr>
        <w:t>(указывается наименование научного направления в соответствии с пунктом 6 Положения)</w:t>
      </w:r>
    </w:p>
    <w:p w14:paraId="2EF9E942" w14:textId="77777777" w:rsidR="00CB01A6" w:rsidRDefault="00CB01A6" w:rsidP="00CB01A6">
      <w:pPr>
        <w:shd w:val="clear" w:color="auto" w:fill="FFFFFF"/>
        <w:rPr>
          <w:b/>
          <w:bCs/>
          <w:color w:val="000000"/>
          <w:sz w:val="28"/>
          <w:szCs w:val="28"/>
        </w:rPr>
      </w:pPr>
    </w:p>
    <w:p w14:paraId="447654F4" w14:textId="77777777" w:rsidR="00CB01A6" w:rsidRDefault="00CB01A6" w:rsidP="00CB01A6">
      <w:pPr>
        <w:shd w:val="clear" w:color="auto" w:fill="FFFFFF"/>
        <w:rPr>
          <w:b/>
          <w:bCs/>
          <w:color w:val="000000"/>
          <w:sz w:val="28"/>
          <w:szCs w:val="28"/>
        </w:rPr>
      </w:pPr>
    </w:p>
    <w:p w14:paraId="0AA5F587" w14:textId="77777777" w:rsidR="00CB01A6" w:rsidRPr="00EB7BC3" w:rsidRDefault="00CB01A6" w:rsidP="00CB01A6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b/>
          <w:bCs/>
          <w:color w:val="000000"/>
          <w:sz w:val="28"/>
          <w:szCs w:val="28"/>
        </w:rPr>
        <w:t>КАЛЕНДАРНЫЙ ПЛАН</w:t>
      </w:r>
    </w:p>
    <w:p w14:paraId="1BC8EA34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05CD7C2D" w14:textId="77777777" w:rsidR="00CB01A6" w:rsidRPr="00EB7BC3" w:rsidRDefault="00CB01A6" w:rsidP="00971B1D">
      <w:pPr>
        <w:shd w:val="clear" w:color="auto" w:fill="FFFFFF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 xml:space="preserve">Проведения научно-исследовательской работы </w:t>
      </w:r>
      <w:r w:rsidR="00971B1D">
        <w:rPr>
          <w:color w:val="000000"/>
          <w:sz w:val="28"/>
          <w:szCs w:val="28"/>
        </w:rPr>
        <w:t>«</w:t>
      </w:r>
      <w:r w:rsidR="00971B1D" w:rsidRPr="00971B1D">
        <w:rPr>
          <w:i/>
          <w:iCs/>
          <w:color w:val="FF0000"/>
          <w:sz w:val="28"/>
          <w:szCs w:val="28"/>
        </w:rPr>
        <w:t>Наименование научно-исследовательской работы</w:t>
      </w:r>
      <w:r w:rsidR="00971B1D">
        <w:rPr>
          <w:color w:val="000000"/>
          <w:sz w:val="28"/>
          <w:szCs w:val="28"/>
        </w:rPr>
        <w:t>»</w:t>
      </w:r>
    </w:p>
    <w:p w14:paraId="37216F10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7"/>
        <w:gridCol w:w="2915"/>
        <w:gridCol w:w="1609"/>
        <w:gridCol w:w="1835"/>
        <w:gridCol w:w="2007"/>
      </w:tblGrid>
      <w:tr w:rsidR="00971B1D" w:rsidRPr="00813E72" w14:paraId="4B50C340" w14:textId="77777777" w:rsidTr="00CB01A6">
        <w:trPr>
          <w:jc w:val="center"/>
        </w:trPr>
        <w:tc>
          <w:tcPr>
            <w:tcW w:w="1242" w:type="dxa"/>
          </w:tcPr>
          <w:p w14:paraId="18AE92CE" w14:textId="77777777" w:rsidR="00CB01A6" w:rsidRPr="00813E72" w:rsidRDefault="00CB01A6" w:rsidP="00BF097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№</w:t>
            </w:r>
          </w:p>
          <w:p w14:paraId="7C42A214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этапа</w:t>
            </w:r>
          </w:p>
        </w:tc>
        <w:tc>
          <w:tcPr>
            <w:tcW w:w="2977" w:type="dxa"/>
          </w:tcPr>
          <w:p w14:paraId="2350D0C7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Наименование научно-исследовательской работы в целом и ее квартальных этапов</w:t>
            </w:r>
          </w:p>
        </w:tc>
        <w:tc>
          <w:tcPr>
            <w:tcW w:w="1621" w:type="dxa"/>
          </w:tcPr>
          <w:p w14:paraId="6E663157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Срок выполнения (начало- окончание)</w:t>
            </w:r>
          </w:p>
        </w:tc>
        <w:tc>
          <w:tcPr>
            <w:tcW w:w="1861" w:type="dxa"/>
          </w:tcPr>
          <w:p w14:paraId="617FC8A5" w14:textId="77777777" w:rsidR="00CB01A6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Стоимость</w:t>
            </w:r>
            <w:r>
              <w:rPr>
                <w:color w:val="000000"/>
                <w:sz w:val="24"/>
                <w:szCs w:val="24"/>
              </w:rPr>
              <w:t>, общая и по этапам</w:t>
            </w:r>
            <w:r w:rsidRPr="00813E72">
              <w:rPr>
                <w:color w:val="000000"/>
                <w:sz w:val="24"/>
                <w:szCs w:val="24"/>
              </w:rPr>
              <w:t xml:space="preserve"> </w:t>
            </w:r>
          </w:p>
          <w:p w14:paraId="7E414D76" w14:textId="77777777" w:rsidR="00CB01A6" w:rsidRPr="00813E72" w:rsidRDefault="00CB01A6" w:rsidP="00AD5AD4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(</w:t>
            </w:r>
            <w:r w:rsidR="00AD5AD4">
              <w:rPr>
                <w:color w:val="000000"/>
                <w:sz w:val="24"/>
                <w:szCs w:val="24"/>
              </w:rPr>
              <w:t>бел</w:t>
            </w:r>
            <w:r w:rsidRPr="00813E72">
              <w:rPr>
                <w:color w:val="000000"/>
                <w:sz w:val="24"/>
                <w:szCs w:val="24"/>
              </w:rPr>
              <w:t>. руб.)</w:t>
            </w:r>
          </w:p>
        </w:tc>
        <w:tc>
          <w:tcPr>
            <w:tcW w:w="1872" w:type="dxa"/>
          </w:tcPr>
          <w:p w14:paraId="2A459ACF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 xml:space="preserve">Ожидаемые научные </w:t>
            </w:r>
            <w:r>
              <w:rPr>
                <w:color w:val="000000"/>
                <w:sz w:val="24"/>
                <w:szCs w:val="24"/>
              </w:rPr>
              <w:t>результаты и </w:t>
            </w:r>
            <w:r w:rsidRPr="00813E72">
              <w:rPr>
                <w:color w:val="000000"/>
                <w:sz w:val="24"/>
                <w:szCs w:val="24"/>
              </w:rPr>
              <w:t>форма отчетности</w:t>
            </w:r>
          </w:p>
        </w:tc>
      </w:tr>
      <w:tr w:rsidR="00971B1D" w:rsidRPr="00813E72" w14:paraId="2A72D6B1" w14:textId="77777777" w:rsidTr="00CB01A6">
        <w:trPr>
          <w:jc w:val="center"/>
        </w:trPr>
        <w:tc>
          <w:tcPr>
            <w:tcW w:w="1242" w:type="dxa"/>
          </w:tcPr>
          <w:p w14:paraId="745F5619" w14:textId="77777777" w:rsidR="0084324A" w:rsidRPr="00813E72" w:rsidRDefault="0084324A" w:rsidP="00BC3C8C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  <w:r w:rsidR="00E040B6">
              <w:rPr>
                <w:color w:val="000000"/>
                <w:sz w:val="24"/>
                <w:szCs w:val="24"/>
              </w:rPr>
              <w:t>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-00</w:t>
            </w:r>
          </w:p>
        </w:tc>
        <w:tc>
          <w:tcPr>
            <w:tcW w:w="2977" w:type="dxa"/>
          </w:tcPr>
          <w:p w14:paraId="0876F3D9" w14:textId="77777777" w:rsidR="0084324A" w:rsidRPr="00B149B5" w:rsidRDefault="00B149B5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B149B5">
              <w:rPr>
                <w:i/>
                <w:iCs/>
                <w:color w:val="FF0000"/>
                <w:sz w:val="24"/>
                <w:szCs w:val="24"/>
              </w:rPr>
              <w:t>Дублируется название НИР</w:t>
            </w:r>
          </w:p>
        </w:tc>
        <w:tc>
          <w:tcPr>
            <w:tcW w:w="1621" w:type="dxa"/>
          </w:tcPr>
          <w:p w14:paraId="56757B8F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01.01.202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31.12.202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741211D6" w14:textId="77777777" w:rsidR="0084324A" w:rsidRPr="00971B1D" w:rsidRDefault="00971B1D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>
              <w:rPr>
                <w:i/>
                <w:iCs/>
                <w:color w:val="FF0000"/>
                <w:sz w:val="24"/>
                <w:szCs w:val="24"/>
              </w:rPr>
              <w:t>Общая сумма, далее разбивается на равные части по кварталам</w:t>
            </w:r>
          </w:p>
        </w:tc>
        <w:tc>
          <w:tcPr>
            <w:tcW w:w="1872" w:type="dxa"/>
          </w:tcPr>
          <w:p w14:paraId="7443265D" w14:textId="77777777" w:rsidR="00971B1D" w:rsidRPr="00971B1D" w:rsidRDefault="00971B1D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 xml:space="preserve">Прописываются конкретный ожидаемый результат (методики, технологии, образцы, конструкции, параметры, характеристики, зависимости и 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  <w:t>тд</w:t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  <w:t>.)</w:t>
            </w:r>
          </w:p>
          <w:p w14:paraId="4F23C614" w14:textId="77777777" w:rsidR="0084324A" w:rsidRPr="00971B1D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Заключительный отчет.</w:t>
            </w:r>
          </w:p>
        </w:tc>
      </w:tr>
      <w:tr w:rsidR="00971B1D" w:rsidRPr="00813E72" w14:paraId="1E0857B4" w14:textId="77777777" w:rsidTr="00CB01A6">
        <w:trPr>
          <w:jc w:val="center"/>
        </w:trPr>
        <w:tc>
          <w:tcPr>
            <w:tcW w:w="1242" w:type="dxa"/>
          </w:tcPr>
          <w:p w14:paraId="12A30D95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-01</w:t>
            </w:r>
          </w:p>
        </w:tc>
        <w:tc>
          <w:tcPr>
            <w:tcW w:w="2977" w:type="dxa"/>
          </w:tcPr>
          <w:p w14:paraId="144CD955" w14:textId="77777777" w:rsidR="0084324A" w:rsidRPr="00B149B5" w:rsidRDefault="00B149B5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B149B5">
              <w:rPr>
                <w:i/>
                <w:iCs/>
                <w:color w:val="FF0000"/>
                <w:sz w:val="24"/>
                <w:szCs w:val="24"/>
              </w:rPr>
              <w:t>Первый этап обязательно должен быть теоретическим</w:t>
            </w:r>
          </w:p>
        </w:tc>
        <w:tc>
          <w:tcPr>
            <w:tcW w:w="1621" w:type="dxa"/>
          </w:tcPr>
          <w:p w14:paraId="633A614D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01.01.202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31.03.202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51B3B57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646798A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 xml:space="preserve">Прописываются конкретный ожидаемый результат (методики, технологии, образцы, конструкции, параметры, </w:t>
            </w:r>
            <w:r w:rsidRPr="00971B1D">
              <w:rPr>
                <w:i/>
                <w:iCs/>
                <w:color w:val="FF0000"/>
                <w:sz w:val="24"/>
                <w:szCs w:val="24"/>
              </w:rPr>
              <w:lastRenderedPageBreak/>
              <w:t xml:space="preserve">характеристики, зависимости и 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  <w:t>тд</w:t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  <w:t>.)</w:t>
            </w:r>
          </w:p>
          <w:p w14:paraId="08B18A03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71B1D" w:rsidRPr="00813E72" w14:paraId="1AE152C5" w14:textId="77777777" w:rsidTr="00CB01A6">
        <w:trPr>
          <w:jc w:val="center"/>
        </w:trPr>
        <w:tc>
          <w:tcPr>
            <w:tcW w:w="1242" w:type="dxa"/>
          </w:tcPr>
          <w:p w14:paraId="41195A39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-02</w:t>
            </w:r>
          </w:p>
        </w:tc>
        <w:tc>
          <w:tcPr>
            <w:tcW w:w="2977" w:type="dxa"/>
          </w:tcPr>
          <w:p w14:paraId="04A721A4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14:paraId="1AC23765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30.06.202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27D3D49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4906A59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 xml:space="preserve">Прописываются конкретный ожидаемый результат (методики, технологии, образцы, конструкции, параметры, характеристики, зависимости и 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  <w:t>тд</w:t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  <w:t>.)</w:t>
            </w:r>
          </w:p>
          <w:p w14:paraId="334C8D9B" w14:textId="77777777" w:rsidR="0084324A" w:rsidRPr="00813E72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Аннотированный отчет за 1-е полугодие</w:t>
            </w:r>
          </w:p>
        </w:tc>
      </w:tr>
      <w:tr w:rsidR="00971B1D" w:rsidRPr="00813E72" w14:paraId="3BD4C4A1" w14:textId="77777777" w:rsidTr="00CB01A6">
        <w:trPr>
          <w:jc w:val="center"/>
        </w:trPr>
        <w:tc>
          <w:tcPr>
            <w:tcW w:w="1242" w:type="dxa"/>
          </w:tcPr>
          <w:p w14:paraId="513112C7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-03</w:t>
            </w:r>
          </w:p>
        </w:tc>
        <w:tc>
          <w:tcPr>
            <w:tcW w:w="2977" w:type="dxa"/>
          </w:tcPr>
          <w:p w14:paraId="62AA3382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14:paraId="3686EC8D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01.07.202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30.09.202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712DAD65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61E32C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 xml:space="preserve">Прописываются конкретный ожидаемый результат (методики, технологии, образцы, конструкции, параметры, характеристики, зависимости и 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  <w:t>тд</w:t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  <w:t>.)</w:t>
            </w:r>
          </w:p>
          <w:p w14:paraId="4654BC9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71B1D" w:rsidRPr="00813E72" w14:paraId="5F833C94" w14:textId="77777777" w:rsidTr="00CB01A6">
        <w:trPr>
          <w:jc w:val="center"/>
        </w:trPr>
        <w:tc>
          <w:tcPr>
            <w:tcW w:w="1242" w:type="dxa"/>
          </w:tcPr>
          <w:p w14:paraId="6C88246F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-04</w:t>
            </w:r>
          </w:p>
        </w:tc>
        <w:tc>
          <w:tcPr>
            <w:tcW w:w="2977" w:type="dxa"/>
          </w:tcPr>
          <w:p w14:paraId="3DEAAF42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14:paraId="6F525768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01.10.202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31.12.202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44F02838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C43B480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 xml:space="preserve">Прописываются конкретный ожидаемый результат (методики, технологии, образцы, конструкции, параметры, характеристики, зависимости и 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  <w:t>тд</w:t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  <w:t>.)</w:t>
            </w:r>
          </w:p>
          <w:p w14:paraId="5C706944" w14:textId="77777777" w:rsidR="0084324A" w:rsidRPr="00813E72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Аннотированный отчет за год. Заключительный отчет </w:t>
            </w:r>
          </w:p>
        </w:tc>
      </w:tr>
    </w:tbl>
    <w:p w14:paraId="48B7E2AA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517F78FC" w14:textId="77777777" w:rsidR="00D87654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Ректор </w:t>
      </w:r>
    </w:p>
    <w:p w14:paraId="22514499" w14:textId="77777777" w:rsidR="00D87654" w:rsidRDefault="00D87654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учреждения образования </w:t>
      </w:r>
    </w:p>
    <w:p w14:paraId="22C16E63" w14:textId="77777777" w:rsidR="004A45B5" w:rsidRDefault="00D87654" w:rsidP="004A45B5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«</w:t>
      </w:r>
      <w:r w:rsidR="004A45B5">
        <w:rPr>
          <w:color w:val="000000"/>
          <w:sz w:val="28"/>
          <w:szCs w:val="28"/>
        </w:rPr>
        <w:t>Витебский государственный</w:t>
      </w:r>
    </w:p>
    <w:p w14:paraId="71B48668" w14:textId="77777777" w:rsidR="00CB01A6" w:rsidRDefault="004A45B5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технологический университет</w:t>
      </w:r>
      <w:r w:rsidR="00D87654">
        <w:rPr>
          <w:color w:val="000000"/>
          <w:sz w:val="28"/>
          <w:szCs w:val="28"/>
        </w:rPr>
        <w:t>»</w:t>
      </w:r>
      <w:r w:rsidR="00CB01A6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А</w:t>
      </w:r>
      <w:r w:rsidR="00BC3C8C">
        <w:rPr>
          <w:color w:val="000000"/>
          <w:sz w:val="28"/>
          <w:szCs w:val="28"/>
        </w:rPr>
        <w:t xml:space="preserve">.А. </w:t>
      </w:r>
      <w:r>
        <w:rPr>
          <w:color w:val="000000"/>
          <w:sz w:val="28"/>
          <w:szCs w:val="28"/>
        </w:rPr>
        <w:t>Кузнецов</w:t>
      </w:r>
    </w:p>
    <w:p w14:paraId="359537B2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38868181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М.П.</w:t>
      </w:r>
    </w:p>
    <w:p w14:paraId="1B23038A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294B7829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 xml:space="preserve">Научный руководитель </w:t>
      </w:r>
    </w:p>
    <w:p w14:paraId="4F4D8B1E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научный </w:t>
      </w:r>
      <w:r w:rsidRPr="00EB7BC3">
        <w:rPr>
          <w:color w:val="000000"/>
          <w:sz w:val="28"/>
          <w:szCs w:val="28"/>
        </w:rPr>
        <w:t>консультант)</w:t>
      </w:r>
      <w:r>
        <w:rPr>
          <w:color w:val="000000"/>
          <w:sz w:val="28"/>
          <w:szCs w:val="28"/>
        </w:rPr>
        <w:t xml:space="preserve"> ____________  ________</w:t>
      </w:r>
      <w:r w:rsidR="004A45B5">
        <w:rPr>
          <w:color w:val="000000"/>
          <w:sz w:val="28"/>
          <w:szCs w:val="28"/>
        </w:rPr>
        <w:t xml:space="preserve"> В.Е. Казаков</w:t>
      </w:r>
    </w:p>
    <w:p w14:paraId="6CDEF003" w14:textId="77777777" w:rsidR="00CB01A6" w:rsidRDefault="00CB01A6" w:rsidP="00CB01A6">
      <w:pPr>
        <w:shd w:val="clear" w:color="auto" w:fill="FFFFFF"/>
        <w:ind w:left="2880" w:firstLine="720"/>
        <w:rPr>
          <w:color w:val="000000"/>
          <w:sz w:val="28"/>
          <w:szCs w:val="28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</w:t>
      </w:r>
      <w:r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</w:p>
    <w:p w14:paraId="3FAA956E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0E337DFF" w14:textId="77777777" w:rsidR="00CB01A6" w:rsidRPr="004A45B5" w:rsidRDefault="00CB01A6" w:rsidP="004A45B5">
      <w:pPr>
        <w:shd w:val="clear" w:color="auto" w:fill="FFFFFF"/>
        <w:rPr>
          <w:i/>
          <w:iCs/>
          <w:color w:val="FF0000"/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</w:t>
      </w:r>
      <w:r w:rsidR="00971B1D">
        <w:rPr>
          <w:color w:val="000000"/>
          <w:sz w:val="28"/>
          <w:szCs w:val="28"/>
        </w:rPr>
        <w:t>(-и)</w:t>
      </w:r>
      <w:r w:rsidRPr="00EB7BC3">
        <w:rPr>
          <w:color w:val="000000"/>
          <w:sz w:val="28"/>
          <w:szCs w:val="28"/>
        </w:rPr>
        <w:t xml:space="preserve"> гранта</w:t>
      </w:r>
      <w:r>
        <w:rPr>
          <w:color w:val="000000"/>
          <w:sz w:val="28"/>
          <w:szCs w:val="28"/>
        </w:rPr>
        <w:t xml:space="preserve"> </w:t>
      </w:r>
      <w:r w:rsidR="004A45B5">
        <w:rPr>
          <w:color w:val="000000"/>
          <w:sz w:val="28"/>
          <w:szCs w:val="28"/>
        </w:rPr>
        <w:t xml:space="preserve">____________  ________ М.Д. </w:t>
      </w:r>
      <w:proofErr w:type="spellStart"/>
      <w:r w:rsidR="004A45B5">
        <w:rPr>
          <w:color w:val="000000"/>
          <w:sz w:val="28"/>
          <w:szCs w:val="28"/>
        </w:rPr>
        <w:t>Мацуганова</w:t>
      </w:r>
      <w:proofErr w:type="spellEnd"/>
    </w:p>
    <w:p w14:paraId="68755BBA" w14:textId="77777777" w:rsidR="00CB01A6" w:rsidRPr="00352874" w:rsidRDefault="00CB01A6" w:rsidP="00CB01A6">
      <w:pPr>
        <w:shd w:val="clear" w:color="auto" w:fill="FFFFFF"/>
        <w:ind w:left="2880" w:firstLine="720"/>
        <w:rPr>
          <w:color w:val="000000"/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</w:t>
      </w:r>
      <w:r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</w:p>
    <w:p w14:paraId="794CE255" w14:textId="77777777" w:rsidR="00CB01A6" w:rsidRPr="00EB7BC3" w:rsidRDefault="00CB01A6" w:rsidP="00CB01A6">
      <w:pPr>
        <w:shd w:val="clear" w:color="auto" w:fill="FFFFFF"/>
        <w:tabs>
          <w:tab w:val="left" w:pos="6237"/>
        </w:tabs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«__»________20__г.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</w:p>
    <w:p w14:paraId="1593C913" w14:textId="77777777" w:rsidR="00522160" w:rsidRPr="00EB7BC3" w:rsidRDefault="00CB01A6" w:rsidP="00CB01A6">
      <w:pPr>
        <w:shd w:val="clear" w:color="auto" w:fill="FFFFFF"/>
        <w:tabs>
          <w:tab w:val="left" w:pos="6237"/>
        </w:tabs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color w:val="000000"/>
          <w:sz w:val="28"/>
          <w:szCs w:val="28"/>
        </w:rPr>
        <w:lastRenderedPageBreak/>
        <w:t>ЗАЯВКА НА ПОЛУЧЕНИЕ ГРАНТА</w:t>
      </w:r>
    </w:p>
    <w:p w14:paraId="61958A7C" w14:textId="77777777" w:rsidR="00522160" w:rsidRPr="00EB7BC3" w:rsidRDefault="00522160" w:rsidP="00EB7BC3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№____________</w:t>
      </w:r>
    </w:p>
    <w:p w14:paraId="40EE93CF" w14:textId="77777777" w:rsidR="00EB7BC3" w:rsidRP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1BA94118" w14:textId="77777777" w:rsidR="00522160" w:rsidRPr="00EB7BC3" w:rsidRDefault="00522160" w:rsidP="0084324A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Год проведения конкурса:</w:t>
      </w:r>
      <w:r w:rsidR="00683100">
        <w:rPr>
          <w:color w:val="000000"/>
          <w:sz w:val="28"/>
          <w:szCs w:val="28"/>
        </w:rPr>
        <w:t xml:space="preserve"> </w:t>
      </w:r>
      <w:r w:rsidR="00683100" w:rsidRPr="00332C39">
        <w:rPr>
          <w:color w:val="000000"/>
          <w:sz w:val="28"/>
          <w:szCs w:val="28"/>
        </w:rPr>
        <w:t>20</w:t>
      </w:r>
      <w:r w:rsidR="00E040B6" w:rsidRPr="00332C39">
        <w:rPr>
          <w:color w:val="000000"/>
          <w:sz w:val="28"/>
          <w:szCs w:val="28"/>
        </w:rPr>
        <w:t>2</w:t>
      </w:r>
      <w:r w:rsidR="00DE27EF">
        <w:rPr>
          <w:color w:val="000000"/>
          <w:sz w:val="28"/>
          <w:szCs w:val="28"/>
        </w:rPr>
        <w:t>6</w:t>
      </w:r>
    </w:p>
    <w:p w14:paraId="473307D7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646"/>
      </w:tblGrid>
      <w:tr w:rsidR="00EB7BC3" w:rsidRPr="00813E72" w14:paraId="42EFE483" w14:textId="77777777" w:rsidTr="00813E72">
        <w:trPr>
          <w:trHeight w:val="20"/>
        </w:trPr>
        <w:tc>
          <w:tcPr>
            <w:tcW w:w="4928" w:type="dxa"/>
          </w:tcPr>
          <w:p w14:paraId="0BC09FF2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Научное направление проекта</w:t>
            </w:r>
          </w:p>
          <w:p w14:paraId="77C4BC69" w14:textId="77777777" w:rsidR="00EB7BC3" w:rsidRPr="00813E72" w:rsidRDefault="00EB7BC3" w:rsidP="00EB7BC3">
            <w:pPr>
              <w:rPr>
                <w:i/>
                <w:color w:val="000000"/>
                <w:sz w:val="24"/>
                <w:szCs w:val="24"/>
              </w:rPr>
            </w:pPr>
            <w:r w:rsidRPr="00813E72">
              <w:rPr>
                <w:i/>
                <w:color w:val="000000"/>
                <w:sz w:val="24"/>
                <w:szCs w:val="24"/>
              </w:rPr>
              <w:t>(согласно пункту 6 Положения)</w:t>
            </w:r>
          </w:p>
        </w:tc>
        <w:tc>
          <w:tcPr>
            <w:tcW w:w="4646" w:type="dxa"/>
          </w:tcPr>
          <w:p w14:paraId="517CFC82" w14:textId="77777777" w:rsidR="00EB7BC3" w:rsidRPr="002224F8" w:rsidRDefault="004A45B5">
            <w:pPr>
              <w:rPr>
                <w:i/>
                <w:iCs/>
                <w:color w:val="00B050"/>
                <w:sz w:val="28"/>
                <w:szCs w:val="28"/>
              </w:rPr>
            </w:pPr>
            <w:r w:rsidRPr="002224F8">
              <w:rPr>
                <w:i/>
                <w:iCs/>
                <w:color w:val="00B050"/>
                <w:sz w:val="28"/>
                <w:szCs w:val="28"/>
              </w:rPr>
              <w:t>Междисциплинарные исследования. Перспективные зарождающиеся технологии.</w:t>
            </w:r>
          </w:p>
        </w:tc>
      </w:tr>
      <w:tr w:rsidR="00EB7BC3" w:rsidRPr="00813E72" w14:paraId="3D3F978D" w14:textId="77777777" w:rsidTr="00813E72">
        <w:trPr>
          <w:trHeight w:val="20"/>
        </w:trPr>
        <w:tc>
          <w:tcPr>
            <w:tcW w:w="4928" w:type="dxa"/>
          </w:tcPr>
          <w:p w14:paraId="081E54E7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Фамилия, </w:t>
            </w:r>
            <w:r w:rsidR="00307504">
              <w:rPr>
                <w:color w:val="000000"/>
                <w:sz w:val="28"/>
                <w:szCs w:val="28"/>
              </w:rPr>
              <w:t xml:space="preserve">собственное </w:t>
            </w:r>
            <w:r w:rsidRPr="00813E72">
              <w:rPr>
                <w:color w:val="000000"/>
                <w:sz w:val="28"/>
                <w:szCs w:val="28"/>
              </w:rPr>
              <w:t>имя, отчество соискателя (соискателей) гранта</w:t>
            </w:r>
          </w:p>
          <w:p w14:paraId="0EABD732" w14:textId="77777777" w:rsidR="00EB7BC3" w:rsidRPr="00813E72" w:rsidRDefault="00EB7BC3" w:rsidP="00EB7BC3">
            <w:pPr>
              <w:rPr>
                <w:i/>
                <w:color w:val="000000"/>
                <w:sz w:val="24"/>
                <w:szCs w:val="24"/>
              </w:rPr>
            </w:pPr>
            <w:r w:rsidRPr="00813E72">
              <w:rPr>
                <w:i/>
                <w:color w:val="000000"/>
                <w:sz w:val="24"/>
                <w:szCs w:val="24"/>
              </w:rPr>
              <w:t>(Ф. И. О. указывается полностью)</w:t>
            </w:r>
          </w:p>
        </w:tc>
        <w:tc>
          <w:tcPr>
            <w:tcW w:w="4646" w:type="dxa"/>
          </w:tcPr>
          <w:p w14:paraId="716B5242" w14:textId="77777777" w:rsidR="00EB7BC3" w:rsidRPr="002224F8" w:rsidRDefault="004A45B5">
            <w:pPr>
              <w:rPr>
                <w:color w:val="00B050"/>
                <w:sz w:val="28"/>
                <w:szCs w:val="28"/>
              </w:rPr>
            </w:pPr>
            <w:proofErr w:type="spellStart"/>
            <w:r w:rsidRPr="002224F8">
              <w:rPr>
                <w:color w:val="00B050"/>
                <w:sz w:val="28"/>
                <w:szCs w:val="28"/>
              </w:rPr>
              <w:t>Мацуганова</w:t>
            </w:r>
            <w:proofErr w:type="spellEnd"/>
            <w:r w:rsidRPr="002224F8">
              <w:rPr>
                <w:color w:val="00B050"/>
                <w:sz w:val="28"/>
                <w:szCs w:val="28"/>
              </w:rPr>
              <w:t xml:space="preserve"> Мария Дмитриевна</w:t>
            </w:r>
          </w:p>
        </w:tc>
      </w:tr>
      <w:tr w:rsidR="00EB7BC3" w:rsidRPr="00813E72" w14:paraId="1EB44305" w14:textId="77777777" w:rsidTr="00813E72">
        <w:trPr>
          <w:trHeight w:val="20"/>
        </w:trPr>
        <w:tc>
          <w:tcPr>
            <w:tcW w:w="4928" w:type="dxa"/>
          </w:tcPr>
          <w:p w14:paraId="4BA5D384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Категория гранта</w:t>
            </w:r>
          </w:p>
          <w:p w14:paraId="33B039E2" w14:textId="77777777" w:rsidR="00EB7BC3" w:rsidRPr="00813E72" w:rsidRDefault="00EB7BC3" w:rsidP="00307504">
            <w:pPr>
              <w:rPr>
                <w:i/>
                <w:color w:val="000000"/>
                <w:sz w:val="24"/>
                <w:szCs w:val="24"/>
              </w:rPr>
            </w:pPr>
          </w:p>
        </w:tc>
        <w:tc>
          <w:tcPr>
            <w:tcW w:w="4646" w:type="dxa"/>
          </w:tcPr>
          <w:p w14:paraId="0AA95F28" w14:textId="77777777" w:rsidR="00EB7BC3" w:rsidRPr="002224F8" w:rsidRDefault="002224F8">
            <w:pPr>
              <w:rPr>
                <w:color w:val="00B050"/>
                <w:sz w:val="28"/>
                <w:szCs w:val="28"/>
              </w:rPr>
            </w:pPr>
            <w:r w:rsidRPr="002224F8">
              <w:rPr>
                <w:color w:val="00B050"/>
                <w:sz w:val="28"/>
                <w:szCs w:val="28"/>
              </w:rPr>
              <w:t>магистрант</w:t>
            </w:r>
          </w:p>
        </w:tc>
      </w:tr>
      <w:tr w:rsidR="00EB7BC3" w:rsidRPr="00813E72" w14:paraId="5B84B555" w14:textId="77777777" w:rsidTr="00813E72">
        <w:trPr>
          <w:trHeight w:val="20"/>
        </w:trPr>
        <w:tc>
          <w:tcPr>
            <w:tcW w:w="4928" w:type="dxa"/>
          </w:tcPr>
          <w:p w14:paraId="047BE738" w14:textId="77777777" w:rsidR="00EB7BC3" w:rsidRPr="00813E72" w:rsidRDefault="00EB7BC3" w:rsidP="00813E72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Наименование темы научно-исследовательско</w:t>
            </w:r>
            <w:r w:rsidR="00307504">
              <w:rPr>
                <w:color w:val="000000"/>
                <w:sz w:val="28"/>
                <w:szCs w:val="28"/>
              </w:rPr>
              <w:t>й</w:t>
            </w:r>
            <w:r w:rsidRPr="00813E72">
              <w:rPr>
                <w:color w:val="000000"/>
                <w:sz w:val="28"/>
                <w:szCs w:val="28"/>
              </w:rPr>
              <w:t xml:space="preserve"> </w:t>
            </w:r>
            <w:r w:rsidR="00307504">
              <w:rPr>
                <w:color w:val="000000"/>
                <w:sz w:val="28"/>
                <w:szCs w:val="28"/>
              </w:rPr>
              <w:t>работы</w:t>
            </w:r>
            <w:r w:rsidRPr="00813E72">
              <w:rPr>
                <w:color w:val="000000"/>
                <w:sz w:val="28"/>
                <w:szCs w:val="28"/>
              </w:rPr>
              <w:t>, представляемо</w:t>
            </w:r>
            <w:r w:rsidR="00307504">
              <w:rPr>
                <w:color w:val="000000"/>
                <w:sz w:val="28"/>
                <w:szCs w:val="28"/>
              </w:rPr>
              <w:t>й на конкурс</w:t>
            </w:r>
          </w:p>
          <w:p w14:paraId="2061FF00" w14:textId="77777777" w:rsidR="00EB7BC3" w:rsidRPr="00813E72" w:rsidRDefault="00EB7BC3" w:rsidP="00307504">
            <w:pPr>
              <w:rPr>
                <w:color w:val="000000"/>
                <w:sz w:val="24"/>
                <w:szCs w:val="24"/>
              </w:rPr>
            </w:pPr>
            <w:r w:rsidRPr="00813E72">
              <w:rPr>
                <w:i/>
                <w:iCs/>
                <w:color w:val="000000"/>
                <w:sz w:val="24"/>
                <w:szCs w:val="24"/>
              </w:rPr>
              <w:t>(четко сформулированн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ое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 xml:space="preserve"> и отражающ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ее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 xml:space="preserve"> содержание 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работы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646" w:type="dxa"/>
          </w:tcPr>
          <w:p w14:paraId="6A806A8E" w14:textId="77777777" w:rsidR="00EB7BC3" w:rsidRPr="002224F8" w:rsidRDefault="004A45B5">
            <w:pPr>
              <w:rPr>
                <w:color w:val="00B050"/>
                <w:sz w:val="28"/>
                <w:szCs w:val="28"/>
              </w:rPr>
            </w:pPr>
            <w:r w:rsidRPr="002224F8">
              <w:rPr>
                <w:color w:val="00B050"/>
                <w:sz w:val="28"/>
                <w:szCs w:val="28"/>
              </w:rPr>
              <w:t>Разработка и оптимизация информационной системы анализа ассортимента предприятия</w:t>
            </w:r>
          </w:p>
        </w:tc>
      </w:tr>
      <w:tr w:rsidR="00EB7BC3" w:rsidRPr="00813E72" w14:paraId="22877531" w14:textId="77777777" w:rsidTr="00813E72">
        <w:trPr>
          <w:trHeight w:val="20"/>
        </w:trPr>
        <w:tc>
          <w:tcPr>
            <w:tcW w:w="4928" w:type="dxa"/>
          </w:tcPr>
          <w:p w14:paraId="0D2D5F5D" w14:textId="77777777" w:rsidR="00EB7BC3" w:rsidRPr="00813E72" w:rsidRDefault="00EB7BC3" w:rsidP="00307504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Тема диссертации соискателя (соискателей) гранта с указанием </w:t>
            </w:r>
            <w:r w:rsidR="00307504">
              <w:rPr>
                <w:color w:val="000000"/>
                <w:sz w:val="28"/>
                <w:szCs w:val="28"/>
              </w:rPr>
              <w:t xml:space="preserve">даты утверждения и </w:t>
            </w:r>
            <w:r w:rsidRPr="00813E72">
              <w:rPr>
                <w:color w:val="000000"/>
                <w:sz w:val="28"/>
                <w:szCs w:val="28"/>
              </w:rPr>
              <w:t>сроков представления д</w:t>
            </w:r>
            <w:r w:rsidR="00307504">
              <w:rPr>
                <w:color w:val="000000"/>
                <w:sz w:val="28"/>
                <w:szCs w:val="28"/>
              </w:rPr>
              <w:t xml:space="preserve">иссертации к предварительной экспертизе </w:t>
            </w:r>
            <w:r w:rsidR="00307504" w:rsidRPr="00813E72">
              <w:rPr>
                <w:i/>
                <w:iCs/>
                <w:color w:val="000000"/>
                <w:sz w:val="24"/>
                <w:szCs w:val="24"/>
              </w:rPr>
              <w:t>(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для аспирантов, докторантов, соискателей</w:t>
            </w:r>
            <w:r w:rsidR="00307504"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646" w:type="dxa"/>
          </w:tcPr>
          <w:p w14:paraId="20B03254" w14:textId="77777777" w:rsidR="00EB7BC3" w:rsidRPr="00813E72" w:rsidRDefault="002224F8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EB7BC3" w:rsidRPr="00813E72" w14:paraId="0962A8F9" w14:textId="77777777" w:rsidTr="00813E72">
        <w:trPr>
          <w:trHeight w:val="20"/>
        </w:trPr>
        <w:tc>
          <w:tcPr>
            <w:tcW w:w="4928" w:type="dxa"/>
          </w:tcPr>
          <w:p w14:paraId="41A7A6E0" w14:textId="77777777" w:rsidR="00EB7BC3" w:rsidRPr="00813E72" w:rsidRDefault="00EB7BC3" w:rsidP="00813E72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Наименование учреждения,</w:t>
            </w:r>
            <w:r w:rsidR="00307504">
              <w:rPr>
                <w:color w:val="000000"/>
                <w:sz w:val="28"/>
                <w:szCs w:val="28"/>
              </w:rPr>
              <w:t xml:space="preserve"> в котором обучается соискатель гранта</w:t>
            </w:r>
          </w:p>
        </w:tc>
        <w:tc>
          <w:tcPr>
            <w:tcW w:w="4646" w:type="dxa"/>
          </w:tcPr>
          <w:p w14:paraId="57B9C38E" w14:textId="77777777" w:rsidR="004A45B5" w:rsidRDefault="00971B1D" w:rsidP="004A45B5">
            <w:pPr>
              <w:shd w:val="clear" w:color="auto" w:fill="FFFFFF"/>
              <w:tabs>
                <w:tab w:val="left" w:pos="6237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Учреждение образования «</w:t>
            </w:r>
            <w:r w:rsidR="004A45B5">
              <w:rPr>
                <w:color w:val="000000"/>
                <w:sz w:val="28"/>
                <w:szCs w:val="28"/>
              </w:rPr>
              <w:t>Витебский государственный</w:t>
            </w:r>
          </w:p>
          <w:p w14:paraId="0C8FF2CF" w14:textId="77777777" w:rsidR="00EB7BC3" w:rsidRPr="00813E72" w:rsidRDefault="004A45B5" w:rsidP="004A45B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технологический университет</w:t>
            </w:r>
            <w:r w:rsidR="00971B1D">
              <w:rPr>
                <w:color w:val="000000"/>
                <w:sz w:val="28"/>
                <w:szCs w:val="28"/>
              </w:rPr>
              <w:t>»</w:t>
            </w:r>
          </w:p>
        </w:tc>
      </w:tr>
      <w:tr w:rsidR="00EB7BC3" w:rsidRPr="00813E72" w14:paraId="59D2E203" w14:textId="77777777" w:rsidTr="00813E72">
        <w:trPr>
          <w:trHeight w:val="20"/>
        </w:trPr>
        <w:tc>
          <w:tcPr>
            <w:tcW w:w="4928" w:type="dxa"/>
          </w:tcPr>
          <w:p w14:paraId="28F90DA8" w14:textId="77777777" w:rsidR="00EB7BC3" w:rsidRPr="00813E72" w:rsidRDefault="00307504" w:rsidP="00307504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</w:t>
            </w:r>
            <w:r w:rsidR="00EB7BC3" w:rsidRPr="00813E72">
              <w:rPr>
                <w:color w:val="000000"/>
                <w:sz w:val="28"/>
                <w:szCs w:val="28"/>
              </w:rPr>
              <w:t>пециальность</w:t>
            </w:r>
            <w:r>
              <w:rPr>
                <w:color w:val="000000"/>
                <w:sz w:val="28"/>
                <w:szCs w:val="28"/>
              </w:rPr>
              <w:t>, по которой обучается</w:t>
            </w:r>
            <w:r w:rsidR="00EB7BC3" w:rsidRPr="00813E72">
              <w:rPr>
                <w:color w:val="000000"/>
                <w:sz w:val="28"/>
                <w:szCs w:val="28"/>
              </w:rPr>
              <w:t xml:space="preserve"> соискател</w:t>
            </w:r>
            <w:r>
              <w:rPr>
                <w:color w:val="000000"/>
                <w:sz w:val="28"/>
                <w:szCs w:val="28"/>
              </w:rPr>
              <w:t xml:space="preserve">ь гранта 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(</w:t>
            </w:r>
            <w:r>
              <w:rPr>
                <w:i/>
                <w:iCs/>
                <w:color w:val="000000"/>
                <w:sz w:val="24"/>
                <w:szCs w:val="24"/>
              </w:rPr>
              <w:t>шифр и наименование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  <w:r w:rsidR="00EB7BC3" w:rsidRPr="00813E72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46" w:type="dxa"/>
          </w:tcPr>
          <w:p w14:paraId="758DBE85" w14:textId="77777777" w:rsidR="00EB7BC3" w:rsidRPr="00813E72" w:rsidRDefault="002224F8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7-06-0612-03 «</w:t>
            </w:r>
            <w:r w:rsidR="004A45B5" w:rsidRPr="004A45B5">
              <w:rPr>
                <w:color w:val="000000"/>
                <w:sz w:val="28"/>
                <w:szCs w:val="28"/>
              </w:rPr>
              <w:t>Системы управления информацией</w:t>
            </w:r>
            <w:r>
              <w:rPr>
                <w:color w:val="000000"/>
                <w:sz w:val="28"/>
                <w:szCs w:val="28"/>
              </w:rPr>
              <w:t>»</w:t>
            </w:r>
          </w:p>
        </w:tc>
      </w:tr>
      <w:tr w:rsidR="00EB7BC3" w:rsidRPr="00813E72" w14:paraId="7D51881C" w14:textId="77777777" w:rsidTr="00813E72">
        <w:trPr>
          <w:trHeight w:val="20"/>
        </w:trPr>
        <w:tc>
          <w:tcPr>
            <w:tcW w:w="4928" w:type="dxa"/>
          </w:tcPr>
          <w:p w14:paraId="0A3563EF" w14:textId="77777777" w:rsidR="00EB7BC3" w:rsidRPr="00813E72" w:rsidRDefault="00EB7BC3" w:rsidP="00813E72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Сведения о получении грантов </w:t>
            </w:r>
            <w:r w:rsidRPr="00813E72">
              <w:rPr>
                <w:i/>
                <w:color w:val="000000"/>
                <w:sz w:val="24"/>
                <w:szCs w:val="24"/>
              </w:rPr>
              <w:t>(указываются гранты Министерства образования</w:t>
            </w:r>
            <w:r w:rsidR="00C525E3" w:rsidRPr="00813E72">
              <w:rPr>
                <w:i/>
                <w:color w:val="000000"/>
                <w:sz w:val="24"/>
                <w:szCs w:val="24"/>
              </w:rPr>
              <w:t>,</w:t>
            </w:r>
            <w:r w:rsidRPr="00813E72">
              <w:rPr>
                <w:i/>
                <w:color w:val="000000"/>
                <w:sz w:val="24"/>
                <w:szCs w:val="24"/>
              </w:rPr>
              <w:t xml:space="preserve"> Белорусского фонда фундаментальных исследований и др., год начала и окончания гранта)</w:t>
            </w:r>
          </w:p>
        </w:tc>
        <w:tc>
          <w:tcPr>
            <w:tcW w:w="4646" w:type="dxa"/>
          </w:tcPr>
          <w:p w14:paraId="3D478F4E" w14:textId="77777777" w:rsidR="00EB7BC3" w:rsidRPr="00971B1D" w:rsidRDefault="004A45B5">
            <w:pPr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i/>
                <w:iCs/>
                <w:color w:val="FF0000"/>
                <w:sz w:val="28"/>
                <w:szCs w:val="28"/>
              </w:rPr>
              <w:t>Ранее не получала</w:t>
            </w:r>
          </w:p>
        </w:tc>
      </w:tr>
    </w:tbl>
    <w:p w14:paraId="3BDFA623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0DF5723F" w14:textId="77777777" w:rsidR="00EB7BC3" w:rsidRP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1C2C9316" w14:textId="77777777" w:rsidR="00307504" w:rsidRPr="00EB7BC3" w:rsidRDefault="00307504" w:rsidP="00307504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</w:t>
      </w:r>
      <w:r w:rsidR="00971B1D">
        <w:rPr>
          <w:color w:val="000000"/>
          <w:sz w:val="28"/>
          <w:szCs w:val="28"/>
        </w:rPr>
        <w:t>(-и)</w:t>
      </w:r>
      <w:r w:rsidRPr="00EB7BC3">
        <w:rPr>
          <w:color w:val="000000"/>
          <w:sz w:val="28"/>
          <w:szCs w:val="28"/>
        </w:rPr>
        <w:t xml:space="preserve"> гранта: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4A45B5">
        <w:rPr>
          <w:color w:val="000000"/>
          <w:sz w:val="28"/>
          <w:szCs w:val="28"/>
        </w:rPr>
        <w:t xml:space="preserve">  </w:t>
      </w:r>
      <w:r w:rsidRPr="00EB7BC3">
        <w:rPr>
          <w:color w:val="000000"/>
          <w:sz w:val="28"/>
          <w:szCs w:val="28"/>
        </w:rPr>
        <w:t>Научный руководитель (консультант):</w:t>
      </w:r>
    </w:p>
    <w:p w14:paraId="75136F4E" w14:textId="77777777" w:rsidR="00307504" w:rsidRDefault="00307504" w:rsidP="00307504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____________  </w:t>
      </w:r>
      <w:proofErr w:type="spellStart"/>
      <w:r w:rsidR="004A45B5" w:rsidRPr="004A45B5">
        <w:rPr>
          <w:color w:val="000000"/>
          <w:sz w:val="28"/>
          <w:szCs w:val="28"/>
          <w:u w:val="single"/>
        </w:rPr>
        <w:t>М.Д.Мацуганова</w:t>
      </w:r>
      <w:proofErr w:type="spellEnd"/>
      <w:r w:rsidR="004A45B5">
        <w:rPr>
          <w:color w:val="000000"/>
          <w:sz w:val="28"/>
          <w:szCs w:val="28"/>
        </w:rPr>
        <w:t xml:space="preserve">         </w:t>
      </w:r>
      <w:r>
        <w:rPr>
          <w:color w:val="000000"/>
          <w:sz w:val="28"/>
          <w:szCs w:val="28"/>
        </w:rPr>
        <w:t xml:space="preserve">____________  </w:t>
      </w:r>
      <w:r w:rsidR="004A45B5">
        <w:rPr>
          <w:color w:val="000000"/>
          <w:sz w:val="28"/>
          <w:szCs w:val="28"/>
        </w:rPr>
        <w:t xml:space="preserve">     </w:t>
      </w:r>
      <w:r w:rsidR="004A45B5" w:rsidRPr="004A45B5">
        <w:rPr>
          <w:color w:val="000000"/>
          <w:sz w:val="28"/>
          <w:szCs w:val="28"/>
          <w:u w:val="single"/>
        </w:rPr>
        <w:t xml:space="preserve">В.Е. </w:t>
      </w:r>
      <w:proofErr w:type="spellStart"/>
      <w:r w:rsidR="004A45B5" w:rsidRPr="004A45B5">
        <w:rPr>
          <w:color w:val="000000"/>
          <w:sz w:val="28"/>
          <w:szCs w:val="28"/>
          <w:u w:val="single"/>
        </w:rPr>
        <w:t>Кзаков</w:t>
      </w:r>
      <w:proofErr w:type="spellEnd"/>
    </w:p>
    <w:p w14:paraId="05A20C02" w14:textId="77777777" w:rsidR="00307504" w:rsidRPr="00352874" w:rsidRDefault="00307504" w:rsidP="00307504">
      <w:pPr>
        <w:shd w:val="clear" w:color="auto" w:fill="FFFFFF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  </w:t>
      </w:r>
      <w:r w:rsidRPr="00352874">
        <w:rPr>
          <w:color w:val="000000"/>
          <w:sz w:val="24"/>
          <w:szCs w:val="24"/>
        </w:rPr>
        <w:tab/>
        <w:t xml:space="preserve">     Подпись   </w:t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</w:p>
    <w:p w14:paraId="34B36831" w14:textId="77777777" w:rsidR="00307504" w:rsidRPr="00352874" w:rsidRDefault="00307504" w:rsidP="00307504">
      <w:pPr>
        <w:shd w:val="clear" w:color="auto" w:fill="FFFFFF"/>
        <w:ind w:left="2160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     подписи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 xml:space="preserve">    подписи</w:t>
      </w:r>
    </w:p>
    <w:p w14:paraId="61B0F3DE" w14:textId="77777777" w:rsidR="00307504" w:rsidRDefault="00307504" w:rsidP="00307504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C888435" w14:textId="77777777" w:rsidR="00307504" w:rsidRPr="00EB7BC3" w:rsidRDefault="00307504" w:rsidP="00307504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«__»________20__г.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  <w:r w:rsidRPr="00EB7BC3">
        <w:rPr>
          <w:color w:val="000000"/>
          <w:sz w:val="28"/>
          <w:szCs w:val="28"/>
        </w:rPr>
        <w:t>«__»________20___г.</w:t>
      </w:r>
    </w:p>
    <w:p w14:paraId="7C44C90E" w14:textId="77777777" w:rsidR="00522160" w:rsidRDefault="00307504" w:rsidP="00971B1D">
      <w:pPr>
        <w:shd w:val="clear" w:color="auto" w:fill="FFFFFF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color w:val="000000"/>
          <w:sz w:val="28"/>
          <w:szCs w:val="28"/>
        </w:rPr>
        <w:lastRenderedPageBreak/>
        <w:t>ОБОСНОВАНИЕ НАУЧНО-ИССЛЕДОВАТЕЛЬСКО</w:t>
      </w:r>
      <w:r>
        <w:rPr>
          <w:color w:val="000000"/>
          <w:sz w:val="28"/>
          <w:szCs w:val="28"/>
        </w:rPr>
        <w:t>Й</w:t>
      </w:r>
      <w:r w:rsidR="00522160" w:rsidRPr="00EB7BC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РАБОТЫ</w:t>
      </w:r>
    </w:p>
    <w:p w14:paraId="75E21C30" w14:textId="77777777" w:rsidR="00EB7BC3" w:rsidRPr="00352874" w:rsidRDefault="00352874" w:rsidP="00EB7BC3">
      <w:pPr>
        <w:shd w:val="clear" w:color="auto" w:fill="FFFFFF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E60523F" w14:textId="77777777" w:rsidR="00522160" w:rsidRPr="00352874" w:rsidRDefault="00522160" w:rsidP="00EB7BC3">
      <w:pPr>
        <w:shd w:val="clear" w:color="auto" w:fill="FFFFFF"/>
        <w:jc w:val="center"/>
        <w:rPr>
          <w:sz w:val="24"/>
          <w:szCs w:val="24"/>
        </w:rPr>
      </w:pPr>
      <w:r w:rsidRPr="00307504">
        <w:rPr>
          <w:bCs/>
          <w:i/>
          <w:color w:val="000000"/>
          <w:sz w:val="24"/>
          <w:szCs w:val="24"/>
        </w:rPr>
        <w:t xml:space="preserve">(наименование </w:t>
      </w:r>
      <w:r w:rsidR="00307504" w:rsidRPr="00307504">
        <w:rPr>
          <w:bCs/>
          <w:i/>
          <w:color w:val="000000"/>
          <w:sz w:val="24"/>
          <w:szCs w:val="24"/>
        </w:rPr>
        <w:t>научно-исследовательской работы</w:t>
      </w:r>
      <w:r w:rsidRPr="00352874">
        <w:rPr>
          <w:bCs/>
          <w:color w:val="000000"/>
          <w:sz w:val="24"/>
          <w:szCs w:val="24"/>
        </w:rPr>
        <w:t>)</w:t>
      </w:r>
    </w:p>
    <w:p w14:paraId="504041FB" w14:textId="77777777" w:rsidR="00352874" w:rsidRDefault="00352874">
      <w:pPr>
        <w:shd w:val="clear" w:color="auto" w:fill="FFFFFF"/>
        <w:rPr>
          <w:color w:val="000000"/>
          <w:sz w:val="28"/>
          <w:szCs w:val="28"/>
        </w:rPr>
      </w:pPr>
    </w:p>
    <w:p w14:paraId="4C302734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1. </w:t>
      </w:r>
      <w:r w:rsidR="00522160" w:rsidRPr="00EB7BC3">
        <w:rPr>
          <w:color w:val="000000"/>
          <w:sz w:val="28"/>
          <w:szCs w:val="28"/>
        </w:rPr>
        <w:t xml:space="preserve">Цель </w:t>
      </w:r>
      <w:r>
        <w:rPr>
          <w:color w:val="000000"/>
          <w:sz w:val="28"/>
          <w:szCs w:val="28"/>
        </w:rPr>
        <w:t xml:space="preserve">научно-исследовательской </w:t>
      </w:r>
      <w:r w:rsidR="00522160" w:rsidRPr="00EB7BC3">
        <w:rPr>
          <w:color w:val="000000"/>
          <w:sz w:val="28"/>
          <w:szCs w:val="28"/>
        </w:rPr>
        <w:t>работы, ее актуальность</w:t>
      </w:r>
      <w:r w:rsidR="00352874">
        <w:rPr>
          <w:color w:val="000000"/>
          <w:sz w:val="28"/>
          <w:szCs w:val="28"/>
        </w:rPr>
        <w:t xml:space="preserve"> </w:t>
      </w:r>
      <w:r w:rsidR="00522160" w:rsidRPr="00EB7BC3">
        <w:rPr>
          <w:color w:val="000000"/>
          <w:sz w:val="28"/>
          <w:szCs w:val="28"/>
        </w:rPr>
        <w:t>__________________________________</w:t>
      </w:r>
      <w:r w:rsidR="00352874"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</w:rPr>
        <w:t>___________________________</w:t>
      </w:r>
    </w:p>
    <w:p w14:paraId="6E5CDABE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2. </w:t>
      </w:r>
      <w:r w:rsidR="00522160" w:rsidRPr="00EB7BC3">
        <w:rPr>
          <w:color w:val="000000"/>
          <w:sz w:val="28"/>
          <w:szCs w:val="28"/>
        </w:rPr>
        <w:t>Научная идея</w:t>
      </w:r>
      <w:r w:rsidR="00352874">
        <w:rPr>
          <w:color w:val="000000"/>
          <w:sz w:val="28"/>
          <w:szCs w:val="28"/>
        </w:rPr>
        <w:t xml:space="preserve"> </w:t>
      </w:r>
      <w:r w:rsidR="00522160" w:rsidRPr="00EB7BC3">
        <w:rPr>
          <w:color w:val="000000"/>
          <w:sz w:val="28"/>
          <w:szCs w:val="28"/>
        </w:rPr>
        <w:t>_______________________________________________</w:t>
      </w:r>
      <w:r w:rsidR="00352874">
        <w:rPr>
          <w:color w:val="000000"/>
          <w:sz w:val="28"/>
          <w:szCs w:val="28"/>
        </w:rPr>
        <w:t>_____</w:t>
      </w:r>
    </w:p>
    <w:p w14:paraId="7B409797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3. </w:t>
      </w:r>
      <w:r w:rsidR="00522160" w:rsidRPr="00EB7BC3">
        <w:rPr>
          <w:color w:val="000000"/>
          <w:sz w:val="28"/>
          <w:szCs w:val="28"/>
        </w:rPr>
        <w:t>Структура и методы исследования</w:t>
      </w:r>
      <w:r w:rsidR="00352874">
        <w:rPr>
          <w:color w:val="000000"/>
          <w:sz w:val="28"/>
          <w:szCs w:val="28"/>
        </w:rPr>
        <w:t xml:space="preserve"> </w:t>
      </w:r>
      <w:r w:rsidR="00522160" w:rsidRPr="00EB7BC3">
        <w:rPr>
          <w:color w:val="000000"/>
          <w:sz w:val="28"/>
          <w:szCs w:val="28"/>
        </w:rPr>
        <w:t>______________________________</w:t>
      </w:r>
      <w:r w:rsidR="00352874">
        <w:rPr>
          <w:color w:val="000000"/>
          <w:sz w:val="28"/>
          <w:szCs w:val="28"/>
        </w:rPr>
        <w:t>____</w:t>
      </w:r>
    </w:p>
    <w:p w14:paraId="780483B3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4</w:t>
      </w:r>
      <w:r w:rsidR="00EB7BC3">
        <w:rPr>
          <w:color w:val="000000"/>
          <w:sz w:val="28"/>
          <w:szCs w:val="28"/>
        </w:rPr>
        <w:t>.</w:t>
      </w:r>
      <w:r w:rsidR="0030750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>Состояние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рассматриваемой</w:t>
      </w:r>
      <w:r w:rsidR="00EB7BC3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проблемы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с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учетом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достижений</w:t>
      </w:r>
      <w:r w:rsidR="00EB7BC3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современной науки</w:t>
      </w:r>
      <w:r w:rsidR="00EB7BC3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____________________________________________</w:t>
      </w:r>
      <w:r w:rsidR="00352874">
        <w:rPr>
          <w:sz w:val="28"/>
          <w:szCs w:val="28"/>
        </w:rPr>
        <w:t>________________ __________________________________________________________________</w:t>
      </w:r>
    </w:p>
    <w:p w14:paraId="603D5001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5.</w:t>
      </w:r>
      <w:r w:rsidR="0030750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>Основные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результаты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исследования,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их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научная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практическая значимость</w:t>
      </w:r>
      <w:r w:rsidR="00307504">
        <w:rPr>
          <w:color w:val="000000"/>
          <w:sz w:val="28"/>
          <w:szCs w:val="28"/>
        </w:rPr>
        <w:t>, экономическая и социальная ценность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___________________________________________________</w:t>
      </w:r>
      <w:r w:rsidR="00352874">
        <w:rPr>
          <w:color w:val="000000"/>
          <w:sz w:val="28"/>
          <w:szCs w:val="28"/>
        </w:rPr>
        <w:t>____</w:t>
      </w:r>
      <w:r w:rsidR="00307504">
        <w:rPr>
          <w:color w:val="000000"/>
          <w:sz w:val="28"/>
          <w:szCs w:val="28"/>
        </w:rPr>
        <w:t>__________</w:t>
      </w:r>
    </w:p>
    <w:p w14:paraId="2B331872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6.</w:t>
      </w:r>
      <w:r w:rsidR="0030750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>Возможные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области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использования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результатов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исследования</w:t>
      </w:r>
      <w:r w:rsidR="00352874">
        <w:rPr>
          <w:sz w:val="28"/>
          <w:szCs w:val="28"/>
        </w:rPr>
        <w:t xml:space="preserve"> __________________________________________________________________ __________________________________________________________________</w:t>
      </w:r>
    </w:p>
    <w:p w14:paraId="623D9E56" w14:textId="77777777" w:rsidR="00307504" w:rsidRDefault="00522160" w:rsidP="00352874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7.</w:t>
      </w:r>
      <w:r w:rsidR="0030750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 xml:space="preserve">Сведения об участии соискателя гранта в научных исследованиях </w:t>
      </w:r>
      <w:r w:rsidR="00307504">
        <w:rPr>
          <w:color w:val="000000"/>
          <w:sz w:val="28"/>
          <w:szCs w:val="28"/>
        </w:rPr>
        <w:t>в данной области исследований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и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принципиальное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отличие</w:t>
      </w:r>
      <w:r w:rsidR="00352874">
        <w:rPr>
          <w:color w:val="000000"/>
          <w:sz w:val="28"/>
          <w:szCs w:val="28"/>
        </w:rPr>
        <w:t xml:space="preserve"> </w:t>
      </w:r>
      <w:r w:rsidRPr="00EB7BC3">
        <w:rPr>
          <w:color w:val="000000"/>
          <w:sz w:val="28"/>
          <w:szCs w:val="28"/>
        </w:rPr>
        <w:t>данно</w:t>
      </w:r>
      <w:r w:rsidR="00307504">
        <w:rPr>
          <w:color w:val="000000"/>
          <w:sz w:val="28"/>
          <w:szCs w:val="28"/>
        </w:rPr>
        <w:t>й</w:t>
      </w:r>
      <w:r w:rsidR="00352874">
        <w:rPr>
          <w:color w:val="000000"/>
          <w:sz w:val="28"/>
          <w:szCs w:val="28"/>
        </w:rPr>
        <w:t xml:space="preserve"> </w:t>
      </w:r>
      <w:r w:rsidR="00307504">
        <w:rPr>
          <w:color w:val="000000"/>
          <w:sz w:val="28"/>
          <w:szCs w:val="28"/>
        </w:rPr>
        <w:t>научно-исследовательской работы __________________________________________</w:t>
      </w:r>
    </w:p>
    <w:p w14:paraId="70F029AC" w14:textId="77777777" w:rsidR="00522160" w:rsidRPr="00EB7BC3" w:rsidRDefault="0035287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__________________________________________________________________ __________________________________________________________________</w:t>
      </w:r>
    </w:p>
    <w:p w14:paraId="487BA2EB" w14:textId="77777777" w:rsidR="00EB7BC3" w:rsidRDefault="00EB7BC3" w:rsidP="00352874">
      <w:pPr>
        <w:shd w:val="clear" w:color="auto" w:fill="FFFFFF"/>
        <w:spacing w:line="360" w:lineRule="auto"/>
        <w:rPr>
          <w:color w:val="000000"/>
          <w:sz w:val="28"/>
          <w:szCs w:val="28"/>
        </w:rPr>
      </w:pPr>
    </w:p>
    <w:p w14:paraId="4A25FFE4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2ED6A499" w14:textId="77777777" w:rsidR="00522160" w:rsidRPr="00EB7BC3" w:rsidRDefault="00522160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 гранта:</w:t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Pr="00EB7BC3">
        <w:rPr>
          <w:color w:val="000000"/>
          <w:sz w:val="28"/>
          <w:szCs w:val="28"/>
        </w:rPr>
        <w:t>Научный руководитель (консультант):</w:t>
      </w:r>
    </w:p>
    <w:p w14:paraId="7B754218" w14:textId="77777777" w:rsidR="00971B1D" w:rsidRDefault="00971B1D">
      <w:pPr>
        <w:shd w:val="clear" w:color="auto" w:fill="FFFFFF"/>
        <w:rPr>
          <w:i/>
          <w:iCs/>
          <w:color w:val="FF0000"/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5C757B9E" w14:textId="77777777" w:rsidR="00352874" w:rsidRPr="00971B1D" w:rsidRDefault="00971B1D">
      <w:pPr>
        <w:shd w:val="clear" w:color="auto" w:fill="FFFFFF"/>
        <w:rPr>
          <w:b/>
          <w:bCs/>
          <w:color w:val="000000"/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Pr="00971B1D">
        <w:rPr>
          <w:i/>
          <w:iCs/>
          <w:color w:val="FF0000"/>
          <w:sz w:val="28"/>
          <w:szCs w:val="28"/>
        </w:rPr>
        <w:tab/>
      </w:r>
    </w:p>
    <w:p w14:paraId="221441A1" w14:textId="77777777" w:rsidR="00352874" w:rsidRDefault="00352874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  ________________</w:t>
      </w:r>
      <w:r>
        <w:rPr>
          <w:color w:val="000000"/>
          <w:sz w:val="28"/>
          <w:szCs w:val="28"/>
        </w:rPr>
        <w:tab/>
        <w:t>____________  _____________________</w:t>
      </w:r>
    </w:p>
    <w:p w14:paraId="7E26802C" w14:textId="77777777" w:rsidR="00522160" w:rsidRPr="00352874" w:rsidRDefault="00522160">
      <w:pPr>
        <w:shd w:val="clear" w:color="auto" w:fill="FFFFFF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>Подпись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</w:r>
      <w:r w:rsidR="00352874"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  <w:t xml:space="preserve">     </w:t>
      </w:r>
      <w:r w:rsidRPr="00352874">
        <w:rPr>
          <w:color w:val="000000"/>
          <w:sz w:val="24"/>
          <w:szCs w:val="24"/>
        </w:rPr>
        <w:t>Подпись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</w:r>
      <w:r w:rsid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</w:p>
    <w:p w14:paraId="26100B27" w14:textId="77777777" w:rsidR="00522160" w:rsidRPr="00352874" w:rsidRDefault="00352874" w:rsidP="00352874">
      <w:pPr>
        <w:shd w:val="clear" w:color="auto" w:fill="FFFFFF"/>
        <w:ind w:left="2160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     </w:t>
      </w:r>
      <w:r w:rsidR="00522160" w:rsidRPr="00352874"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 xml:space="preserve">   </w:t>
      </w:r>
      <w:r w:rsidR="00522160" w:rsidRPr="00352874">
        <w:rPr>
          <w:color w:val="000000"/>
          <w:sz w:val="24"/>
          <w:szCs w:val="24"/>
        </w:rPr>
        <w:t xml:space="preserve"> подписи</w:t>
      </w:r>
    </w:p>
    <w:p w14:paraId="508891B0" w14:textId="77777777" w:rsidR="00352874" w:rsidRDefault="00352874" w:rsidP="00352874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249E175" w14:textId="77777777" w:rsidR="00522160" w:rsidRPr="00EB7BC3" w:rsidRDefault="00522160" w:rsidP="00352874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»</w:t>
      </w:r>
      <w:r w:rsidRPr="008864FF">
        <w:rPr>
          <w:color w:val="000000"/>
          <w:sz w:val="28"/>
          <w:szCs w:val="28"/>
          <w:u w:val="single"/>
        </w:rPr>
        <w:t>________</w:t>
      </w:r>
      <w:r w:rsidRPr="00EB7BC3">
        <w:rPr>
          <w:color w:val="000000"/>
          <w:sz w:val="28"/>
          <w:szCs w:val="28"/>
        </w:rPr>
        <w:t>20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г.</w:t>
      </w:r>
      <w:r w:rsidR="00352874">
        <w:rPr>
          <w:color w:val="000000"/>
          <w:sz w:val="28"/>
          <w:szCs w:val="28"/>
        </w:rPr>
        <w:t xml:space="preserve">    </w:t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  <w:t xml:space="preserve"> </w:t>
      </w:r>
      <w:r w:rsidRPr="00EB7BC3">
        <w:rPr>
          <w:color w:val="000000"/>
          <w:sz w:val="28"/>
          <w:szCs w:val="28"/>
        </w:rPr>
        <w:t>«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»</w:t>
      </w:r>
      <w:r w:rsidRPr="008864FF">
        <w:rPr>
          <w:color w:val="000000"/>
          <w:sz w:val="28"/>
          <w:szCs w:val="28"/>
          <w:u w:val="single"/>
        </w:rPr>
        <w:t>________</w:t>
      </w:r>
      <w:r w:rsidRPr="00EB7BC3">
        <w:rPr>
          <w:color w:val="000000"/>
          <w:sz w:val="28"/>
          <w:szCs w:val="28"/>
        </w:rPr>
        <w:t>20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г.</w:t>
      </w:r>
    </w:p>
    <w:p w14:paraId="075B1B27" w14:textId="77777777" w:rsidR="00522160" w:rsidRPr="00EB7BC3" w:rsidRDefault="00EB7BC3" w:rsidP="00307504">
      <w:pPr>
        <w:shd w:val="clear" w:color="auto" w:fill="FFFFFF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b/>
          <w:bCs/>
          <w:color w:val="000000"/>
          <w:sz w:val="28"/>
          <w:szCs w:val="28"/>
        </w:rPr>
        <w:lastRenderedPageBreak/>
        <w:t>СВЕДЕНИЯ</w:t>
      </w:r>
    </w:p>
    <w:p w14:paraId="4D2D4BE2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о соискателе гранта и его научном руководителе</w:t>
      </w:r>
      <w:r w:rsidR="0091620A">
        <w:rPr>
          <w:color w:val="000000"/>
          <w:sz w:val="28"/>
          <w:szCs w:val="28"/>
        </w:rPr>
        <w:t xml:space="preserve"> (научном консультанте)</w:t>
      </w:r>
    </w:p>
    <w:p w14:paraId="5DC4F717" w14:textId="77777777" w:rsidR="00D44E8D" w:rsidRDefault="00D44E8D" w:rsidP="00D44E8D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8480CF6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 гаранта</w:t>
      </w:r>
    </w:p>
    <w:p w14:paraId="2F2630E1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710309" w:rsidRPr="00643981" w14:paraId="6BA813EE" w14:textId="77777777" w:rsidTr="00643981">
        <w:tc>
          <w:tcPr>
            <w:tcW w:w="4786" w:type="dxa"/>
          </w:tcPr>
          <w:p w14:paraId="672DF6B6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1. Фамилия, собственное имя, отчество </w:t>
            </w:r>
            <w:r w:rsidRPr="00643981">
              <w:rPr>
                <w:i/>
                <w:iCs/>
                <w:color w:val="000000"/>
                <w:sz w:val="28"/>
                <w:szCs w:val="28"/>
              </w:rPr>
              <w:br/>
              <w:t>(полностью)</w:t>
            </w:r>
          </w:p>
        </w:tc>
        <w:tc>
          <w:tcPr>
            <w:tcW w:w="4787" w:type="dxa"/>
          </w:tcPr>
          <w:p w14:paraId="695E8F30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proofErr w:type="spellStart"/>
            <w:r w:rsidRPr="00643981">
              <w:rPr>
                <w:color w:val="000000"/>
                <w:sz w:val="28"/>
                <w:szCs w:val="28"/>
              </w:rPr>
              <w:t>Мацуганова</w:t>
            </w:r>
            <w:proofErr w:type="spellEnd"/>
            <w:r w:rsidRPr="00643981">
              <w:rPr>
                <w:color w:val="000000"/>
                <w:sz w:val="28"/>
                <w:szCs w:val="28"/>
              </w:rPr>
              <w:t xml:space="preserve"> Мария Дмитриевна</w:t>
            </w:r>
          </w:p>
        </w:tc>
      </w:tr>
      <w:tr w:rsidR="00710309" w:rsidRPr="00643981" w14:paraId="50CB1575" w14:textId="77777777" w:rsidTr="00643981">
        <w:tc>
          <w:tcPr>
            <w:tcW w:w="4786" w:type="dxa"/>
          </w:tcPr>
          <w:p w14:paraId="2A117617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2. Дата рождения</w:t>
            </w:r>
          </w:p>
        </w:tc>
        <w:tc>
          <w:tcPr>
            <w:tcW w:w="4787" w:type="dxa"/>
          </w:tcPr>
          <w:p w14:paraId="7AEC2818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27.05.2002</w:t>
            </w:r>
          </w:p>
        </w:tc>
      </w:tr>
      <w:tr w:rsidR="00710309" w:rsidRPr="00643981" w14:paraId="14610C53" w14:textId="77777777" w:rsidTr="00643981">
        <w:tc>
          <w:tcPr>
            <w:tcW w:w="4786" w:type="dxa"/>
          </w:tcPr>
          <w:p w14:paraId="1A030358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3. Место обучения</w:t>
            </w:r>
          </w:p>
        </w:tc>
        <w:tc>
          <w:tcPr>
            <w:tcW w:w="4787" w:type="dxa"/>
          </w:tcPr>
          <w:p w14:paraId="00A418A5" w14:textId="77777777" w:rsidR="00643981" w:rsidRPr="00643981" w:rsidRDefault="00643981" w:rsidP="00643981">
            <w:pPr>
              <w:shd w:val="clear" w:color="auto" w:fill="FFFFFF"/>
              <w:tabs>
                <w:tab w:val="left" w:pos="6237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Витебский государственный</w:t>
            </w:r>
          </w:p>
          <w:p w14:paraId="325224F8" w14:textId="77777777" w:rsidR="00710309" w:rsidRPr="00643981" w:rsidRDefault="00643981" w:rsidP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технологический университет</w:t>
            </w:r>
          </w:p>
        </w:tc>
      </w:tr>
      <w:tr w:rsidR="00710309" w:rsidRPr="00643981" w14:paraId="68A80CF6" w14:textId="77777777" w:rsidTr="00643981">
        <w:tc>
          <w:tcPr>
            <w:tcW w:w="4786" w:type="dxa"/>
          </w:tcPr>
          <w:p w14:paraId="6A227D0A" w14:textId="77777777" w:rsidR="00710309" w:rsidRPr="00643981" w:rsidRDefault="00710309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iCs/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4. Д</w:t>
            </w:r>
            <w:r w:rsidRPr="00643981">
              <w:rPr>
                <w:iCs/>
                <w:color w:val="000000"/>
                <w:sz w:val="28"/>
                <w:szCs w:val="28"/>
              </w:rPr>
              <w:t xml:space="preserve">ата поступления в учреждение </w:t>
            </w:r>
          </w:p>
          <w:p w14:paraId="4823E99F" w14:textId="77777777" w:rsidR="00710309" w:rsidRPr="00643981" w:rsidRDefault="00710309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iCs/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 xml:space="preserve">высшего образования, зачисления </w:t>
            </w:r>
          </w:p>
          <w:p w14:paraId="24C65A05" w14:textId="77777777" w:rsidR="00710309" w:rsidRPr="00643981" w:rsidRDefault="00710309" w:rsidP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>в аспирантуру, докторантуру</w:t>
            </w:r>
            <w:r w:rsidRPr="00643981">
              <w:rPr>
                <w:i/>
                <w:sz w:val="28"/>
                <w:szCs w:val="28"/>
              </w:rPr>
              <w:tab/>
            </w:r>
          </w:p>
        </w:tc>
        <w:tc>
          <w:tcPr>
            <w:tcW w:w="4787" w:type="dxa"/>
          </w:tcPr>
          <w:p w14:paraId="687842D0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2020</w:t>
            </w:r>
          </w:p>
        </w:tc>
      </w:tr>
      <w:tr w:rsidR="00710309" w:rsidRPr="00643981" w14:paraId="4BD76550" w14:textId="77777777" w:rsidTr="00643981">
        <w:tc>
          <w:tcPr>
            <w:tcW w:w="4786" w:type="dxa"/>
          </w:tcPr>
          <w:p w14:paraId="12062CAF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sz w:val="28"/>
                <w:szCs w:val="28"/>
              </w:rPr>
              <w:t>5. Форма получения образования</w:t>
            </w:r>
          </w:p>
        </w:tc>
        <w:tc>
          <w:tcPr>
            <w:tcW w:w="4787" w:type="dxa"/>
          </w:tcPr>
          <w:p w14:paraId="11ECFDF5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дневная</w:t>
            </w:r>
          </w:p>
        </w:tc>
      </w:tr>
      <w:tr w:rsidR="00710309" w:rsidRPr="00643981" w14:paraId="2DED8543" w14:textId="77777777" w:rsidTr="00643981">
        <w:tc>
          <w:tcPr>
            <w:tcW w:w="4786" w:type="dxa"/>
          </w:tcPr>
          <w:p w14:paraId="21568894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6. Специальность </w:t>
            </w:r>
            <w:r w:rsidRPr="00643981">
              <w:rPr>
                <w:i/>
                <w:iCs/>
                <w:color w:val="000000"/>
                <w:sz w:val="28"/>
                <w:szCs w:val="28"/>
              </w:rPr>
              <w:br/>
              <w:t>(шифр, наименование)</w:t>
            </w:r>
            <w:r w:rsidRPr="0064398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4787" w:type="dxa"/>
          </w:tcPr>
          <w:p w14:paraId="0FC2596E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7-06-0612-03 "Системы управления информацией"</w:t>
            </w:r>
          </w:p>
        </w:tc>
      </w:tr>
      <w:tr w:rsidR="00710309" w:rsidRPr="00643981" w14:paraId="57DFC404" w14:textId="77777777" w:rsidTr="00643981">
        <w:tc>
          <w:tcPr>
            <w:tcW w:w="4786" w:type="dxa"/>
          </w:tcPr>
          <w:p w14:paraId="0C1E2CF1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7. Факультет </w:t>
            </w:r>
            <w:r w:rsidRPr="00643981">
              <w:rPr>
                <w:iCs/>
                <w:color w:val="000000"/>
                <w:sz w:val="28"/>
                <w:szCs w:val="28"/>
              </w:rPr>
              <w:t xml:space="preserve">                        </w:t>
            </w:r>
          </w:p>
        </w:tc>
        <w:tc>
          <w:tcPr>
            <w:tcW w:w="4787" w:type="dxa"/>
          </w:tcPr>
          <w:p w14:paraId="7CAEC59B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Факультет информационных технологий и робототехники</w:t>
            </w:r>
          </w:p>
        </w:tc>
      </w:tr>
      <w:tr w:rsidR="00643981" w:rsidRPr="00643981" w14:paraId="69FAA2C5" w14:textId="77777777" w:rsidTr="00643981">
        <w:tc>
          <w:tcPr>
            <w:tcW w:w="4786" w:type="dxa"/>
          </w:tcPr>
          <w:p w14:paraId="3E6FBF45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>8</w:t>
            </w:r>
            <w:r w:rsidRPr="00643981">
              <w:rPr>
                <w:color w:val="000000"/>
                <w:sz w:val="28"/>
                <w:szCs w:val="28"/>
              </w:rPr>
              <w:t>. Кафедра</w:t>
            </w:r>
          </w:p>
        </w:tc>
        <w:tc>
          <w:tcPr>
            <w:tcW w:w="4787" w:type="dxa"/>
          </w:tcPr>
          <w:p w14:paraId="60099088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710309" w:rsidRPr="00643981" w14:paraId="048E8000" w14:textId="77777777" w:rsidTr="00643981">
        <w:tc>
          <w:tcPr>
            <w:tcW w:w="4786" w:type="dxa"/>
          </w:tcPr>
          <w:p w14:paraId="4F4358F3" w14:textId="77777777" w:rsidR="00643981" w:rsidRPr="00643981" w:rsidRDefault="00643981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9. Телефон (домашний </w:t>
            </w:r>
          </w:p>
          <w:p w14:paraId="65B84601" w14:textId="77777777" w:rsidR="00710309" w:rsidRPr="00643981" w:rsidRDefault="00643981" w:rsidP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и мобильный)</w:t>
            </w:r>
          </w:p>
        </w:tc>
        <w:tc>
          <w:tcPr>
            <w:tcW w:w="4787" w:type="dxa"/>
          </w:tcPr>
          <w:p w14:paraId="69628B7F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+375333583524</w:t>
            </w:r>
          </w:p>
        </w:tc>
      </w:tr>
      <w:tr w:rsidR="00643981" w:rsidRPr="00643981" w14:paraId="2430246E" w14:textId="77777777" w:rsidTr="00643981">
        <w:tc>
          <w:tcPr>
            <w:tcW w:w="4786" w:type="dxa"/>
          </w:tcPr>
          <w:p w14:paraId="69D132F3" w14:textId="77777777" w:rsidR="00643981" w:rsidRPr="00643981" w:rsidRDefault="00643981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Подпись</w:t>
            </w:r>
          </w:p>
        </w:tc>
        <w:tc>
          <w:tcPr>
            <w:tcW w:w="4787" w:type="dxa"/>
          </w:tcPr>
          <w:p w14:paraId="199C81E6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––––––––––––––––––––––––––</w:t>
            </w:r>
          </w:p>
        </w:tc>
      </w:tr>
    </w:tbl>
    <w:p w14:paraId="65F25B90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DAF87B8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Научный руководитель (</w:t>
      </w:r>
      <w:r w:rsidR="009A4434">
        <w:rPr>
          <w:color w:val="000000"/>
          <w:sz w:val="28"/>
          <w:szCs w:val="28"/>
        </w:rPr>
        <w:t xml:space="preserve">научный </w:t>
      </w:r>
      <w:r w:rsidRPr="00EB7BC3">
        <w:rPr>
          <w:color w:val="000000"/>
          <w:sz w:val="28"/>
          <w:szCs w:val="28"/>
        </w:rPr>
        <w:t>консультант)</w:t>
      </w:r>
    </w:p>
    <w:p w14:paraId="71F6609A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3E4EE15" w14:textId="77777777" w:rsidR="009A4434" w:rsidRDefault="00522160">
      <w:pPr>
        <w:shd w:val="clear" w:color="auto" w:fill="FFFFFF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1.</w:t>
      </w:r>
      <w:r w:rsidR="009A443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>Фамилия</w:t>
      </w:r>
      <w:r w:rsidR="009A4434">
        <w:rPr>
          <w:color w:val="000000"/>
          <w:sz w:val="28"/>
          <w:szCs w:val="28"/>
        </w:rPr>
        <w:t>, собственное</w:t>
      </w:r>
      <w:r w:rsidRPr="00EB7BC3">
        <w:rPr>
          <w:color w:val="000000"/>
          <w:sz w:val="28"/>
          <w:szCs w:val="28"/>
        </w:rPr>
        <w:t xml:space="preserve"> </w:t>
      </w:r>
      <w:r w:rsidR="009A4434">
        <w:rPr>
          <w:color w:val="000000"/>
          <w:sz w:val="28"/>
          <w:szCs w:val="28"/>
        </w:rPr>
        <w:t>и</w:t>
      </w:r>
      <w:r w:rsidRPr="00EB7BC3">
        <w:rPr>
          <w:color w:val="000000"/>
          <w:sz w:val="28"/>
          <w:szCs w:val="28"/>
        </w:rPr>
        <w:t>мя</w:t>
      </w:r>
      <w:r w:rsidR="009A4434">
        <w:rPr>
          <w:color w:val="000000"/>
          <w:sz w:val="28"/>
          <w:szCs w:val="28"/>
        </w:rPr>
        <w:t>,</w:t>
      </w:r>
      <w:r w:rsidRPr="00EB7BC3">
        <w:rPr>
          <w:color w:val="000000"/>
          <w:sz w:val="28"/>
          <w:szCs w:val="28"/>
        </w:rPr>
        <w:t xml:space="preserve"> </w:t>
      </w:r>
    </w:p>
    <w:p w14:paraId="508E521A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о</w:t>
      </w:r>
      <w:r w:rsidR="00522160" w:rsidRPr="00EB7BC3">
        <w:rPr>
          <w:color w:val="000000"/>
          <w:sz w:val="28"/>
          <w:szCs w:val="28"/>
        </w:rPr>
        <w:t>тчество</w:t>
      </w:r>
      <w:r>
        <w:rPr>
          <w:color w:val="000000"/>
          <w:sz w:val="28"/>
          <w:szCs w:val="28"/>
        </w:rPr>
        <w:t xml:space="preserve"> (полностью)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</w:p>
    <w:p w14:paraId="7EF08B4E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i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2. </w:t>
      </w:r>
      <w:r w:rsidR="00522160" w:rsidRPr="00EB7BC3">
        <w:rPr>
          <w:color w:val="000000"/>
          <w:sz w:val="28"/>
          <w:szCs w:val="28"/>
        </w:rPr>
        <w:t>Место работы, должность</w:t>
      </w:r>
      <w:r w:rsidR="006A551C">
        <w:rPr>
          <w:sz w:val="28"/>
          <w:szCs w:val="28"/>
        </w:rPr>
        <w:tab/>
      </w:r>
      <w:r w:rsidR="006A551C" w:rsidRPr="006A551C">
        <w:rPr>
          <w:i/>
          <w:sz w:val="28"/>
          <w:szCs w:val="28"/>
          <w:u w:val="single"/>
        </w:rPr>
        <w:tab/>
      </w:r>
    </w:p>
    <w:p w14:paraId="6D1D23B2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3. </w:t>
      </w:r>
      <w:r w:rsidR="00522160" w:rsidRPr="00EB7BC3">
        <w:rPr>
          <w:color w:val="000000"/>
          <w:sz w:val="28"/>
          <w:szCs w:val="28"/>
        </w:rPr>
        <w:t>Ученая степень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</w:p>
    <w:p w14:paraId="11EF6751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4. </w:t>
      </w:r>
      <w:r w:rsidR="00522160" w:rsidRPr="00EB7BC3">
        <w:rPr>
          <w:color w:val="000000"/>
          <w:sz w:val="28"/>
          <w:szCs w:val="28"/>
        </w:rPr>
        <w:t>Ученое звание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</w:p>
    <w:p w14:paraId="285B4773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5. </w:t>
      </w:r>
      <w:r w:rsidR="00522160" w:rsidRPr="00EB7BC3">
        <w:rPr>
          <w:color w:val="000000"/>
          <w:sz w:val="28"/>
          <w:szCs w:val="28"/>
        </w:rPr>
        <w:t>Телефон (служебный)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</w:p>
    <w:p w14:paraId="50D0C305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73D67227" w14:textId="77777777" w:rsidR="00522160" w:rsidRPr="006A551C" w:rsidRDefault="00522160">
      <w:pPr>
        <w:shd w:val="clear" w:color="auto" w:fill="FFFFFF"/>
        <w:rPr>
          <w:sz w:val="28"/>
          <w:szCs w:val="28"/>
          <w:u w:val="single"/>
        </w:rPr>
      </w:pPr>
      <w:r w:rsidRPr="00EB7BC3">
        <w:rPr>
          <w:color w:val="000000"/>
          <w:sz w:val="28"/>
          <w:szCs w:val="28"/>
        </w:rPr>
        <w:t>Подпись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</w:p>
    <w:p w14:paraId="04E62C1F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0D374EBF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DD4B2AE" w14:textId="77777777" w:rsidR="00522160" w:rsidRPr="00EB7BC3" w:rsidRDefault="00522160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Данные удостоверяю:</w:t>
      </w:r>
    </w:p>
    <w:p w14:paraId="03D78705" w14:textId="77777777" w:rsidR="006A551C" w:rsidRDefault="006A551C">
      <w:pPr>
        <w:shd w:val="clear" w:color="auto" w:fill="FFFFFF"/>
        <w:rPr>
          <w:color w:val="000000"/>
          <w:sz w:val="28"/>
          <w:szCs w:val="28"/>
        </w:rPr>
      </w:pPr>
    </w:p>
    <w:p w14:paraId="7E637B11" w14:textId="77777777" w:rsidR="00F973BE" w:rsidRDefault="00522160" w:rsidP="00F973BE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Р</w:t>
      </w:r>
      <w:r w:rsidR="00C525E3">
        <w:rPr>
          <w:color w:val="000000"/>
          <w:sz w:val="28"/>
          <w:szCs w:val="28"/>
        </w:rPr>
        <w:t xml:space="preserve">ектор </w:t>
      </w:r>
      <w:r w:rsidR="00F973BE">
        <w:rPr>
          <w:color w:val="000000"/>
          <w:sz w:val="28"/>
          <w:szCs w:val="28"/>
        </w:rPr>
        <w:t xml:space="preserve">учреждения образования </w:t>
      </w:r>
    </w:p>
    <w:p w14:paraId="49753A7B" w14:textId="77777777" w:rsidR="00710309" w:rsidRDefault="00F973BE" w:rsidP="00710309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710309">
        <w:rPr>
          <w:color w:val="000000"/>
          <w:sz w:val="28"/>
          <w:szCs w:val="28"/>
        </w:rPr>
        <w:t xml:space="preserve">Витебский государственный </w:t>
      </w:r>
    </w:p>
    <w:p w14:paraId="31514B8A" w14:textId="77777777" w:rsidR="00522160" w:rsidRDefault="00710309" w:rsidP="00710309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технологический  университет</w:t>
      </w:r>
      <w:r w:rsidR="00F973BE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  </w:t>
      </w:r>
      <w:r w:rsidR="00C525E3">
        <w:rPr>
          <w:color w:val="000000"/>
          <w:sz w:val="28"/>
          <w:szCs w:val="28"/>
        </w:rPr>
        <w:t>_______________</w:t>
      </w:r>
      <w:r w:rsidR="00352874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</w:t>
      </w:r>
      <w:r w:rsidR="00BC3C8C">
        <w:rPr>
          <w:color w:val="000000"/>
          <w:sz w:val="28"/>
          <w:szCs w:val="28"/>
        </w:rPr>
        <w:t>.А.</w:t>
      </w:r>
      <w:r>
        <w:rPr>
          <w:color w:val="000000"/>
          <w:sz w:val="28"/>
          <w:szCs w:val="28"/>
        </w:rPr>
        <w:t>Кузнецов</w:t>
      </w:r>
      <w:proofErr w:type="spellEnd"/>
    </w:p>
    <w:p w14:paraId="16CBB238" w14:textId="77777777" w:rsidR="00D44E8D" w:rsidRPr="00EB7BC3" w:rsidRDefault="00D44E8D">
      <w:pPr>
        <w:shd w:val="clear" w:color="auto" w:fill="FFFFFF"/>
        <w:rPr>
          <w:sz w:val="28"/>
          <w:szCs w:val="28"/>
        </w:rPr>
      </w:pPr>
      <w:r>
        <w:rPr>
          <w:color w:val="000000"/>
          <w:sz w:val="28"/>
          <w:szCs w:val="28"/>
        </w:rPr>
        <w:t>Дата</w:t>
      </w:r>
    </w:p>
    <w:p w14:paraId="1F80D3F4" w14:textId="77777777" w:rsidR="00EB7BC3" w:rsidRDefault="00522160">
      <w:pPr>
        <w:shd w:val="clear" w:color="auto" w:fill="FFFFFF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М</w:t>
      </w:r>
      <w:r w:rsidR="00D44E8D">
        <w:rPr>
          <w:color w:val="000000"/>
          <w:sz w:val="28"/>
          <w:szCs w:val="28"/>
        </w:rPr>
        <w:t>.П</w:t>
      </w:r>
      <w:r w:rsidRPr="00EB7BC3">
        <w:rPr>
          <w:color w:val="000000"/>
          <w:sz w:val="28"/>
          <w:szCs w:val="28"/>
        </w:rPr>
        <w:t>.</w:t>
      </w:r>
    </w:p>
    <w:p w14:paraId="2C5007AA" w14:textId="77777777" w:rsidR="002C44B6" w:rsidRP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 w:rsidRPr="002C44B6">
        <w:rPr>
          <w:sz w:val="28"/>
          <w:szCs w:val="28"/>
        </w:rPr>
        <w:t>Калькуляция</w:t>
      </w:r>
    </w:p>
    <w:p w14:paraId="1542DE4D" w14:textId="77777777" w:rsid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 w:rsidRPr="002C44B6">
        <w:rPr>
          <w:sz w:val="28"/>
          <w:szCs w:val="28"/>
        </w:rPr>
        <w:t xml:space="preserve">затрат по </w:t>
      </w:r>
      <w:r w:rsidR="00604C40">
        <w:rPr>
          <w:sz w:val="28"/>
          <w:szCs w:val="28"/>
        </w:rPr>
        <w:t>выполнению научно-исследовательской работы</w:t>
      </w:r>
    </w:p>
    <w:p w14:paraId="4156E5C5" w14:textId="77777777" w:rsid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</w:t>
      </w:r>
    </w:p>
    <w:p w14:paraId="3DB9A071" w14:textId="77777777" w:rsidR="002C44B6" w:rsidRPr="00604C40" w:rsidRDefault="00604C40" w:rsidP="002C44B6">
      <w:pPr>
        <w:tabs>
          <w:tab w:val="left" w:pos="5954"/>
        </w:tabs>
        <w:jc w:val="center"/>
        <w:rPr>
          <w:i/>
          <w:sz w:val="24"/>
          <w:szCs w:val="24"/>
        </w:rPr>
      </w:pPr>
      <w:r w:rsidRPr="00604C40">
        <w:rPr>
          <w:i/>
          <w:sz w:val="24"/>
          <w:szCs w:val="24"/>
        </w:rPr>
        <w:t>(н</w:t>
      </w:r>
      <w:r w:rsidR="002C44B6" w:rsidRPr="00604C40">
        <w:rPr>
          <w:i/>
          <w:sz w:val="24"/>
          <w:szCs w:val="24"/>
        </w:rPr>
        <w:t xml:space="preserve">аименование </w:t>
      </w:r>
      <w:r w:rsidRPr="00604C40">
        <w:rPr>
          <w:i/>
          <w:sz w:val="24"/>
          <w:szCs w:val="24"/>
        </w:rPr>
        <w:t>работы)</w:t>
      </w:r>
    </w:p>
    <w:p w14:paraId="154CDBC8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40983B22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71"/>
        <w:gridCol w:w="2799"/>
      </w:tblGrid>
      <w:tr w:rsidR="002C44B6" w:rsidRPr="002C44B6" w14:paraId="41A74375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15906" w14:textId="77777777" w:rsidR="002C44B6" w:rsidRPr="002C44B6" w:rsidRDefault="002C44B6" w:rsidP="002C44B6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Наименование статей затрат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11492" w14:textId="77777777" w:rsidR="002C44B6" w:rsidRPr="002C44B6" w:rsidRDefault="002C44B6" w:rsidP="002C44B6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Всего на год</w:t>
            </w:r>
          </w:p>
          <w:p w14:paraId="5C5EF343" w14:textId="77777777" w:rsidR="002C44B6" w:rsidRPr="002C44B6" w:rsidRDefault="002C44B6" w:rsidP="0084324A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(</w:t>
            </w:r>
            <w:r w:rsidR="0084324A">
              <w:rPr>
                <w:sz w:val="28"/>
                <w:szCs w:val="28"/>
              </w:rPr>
              <w:t xml:space="preserve">бел. </w:t>
            </w:r>
            <w:r w:rsidRPr="002C44B6">
              <w:rPr>
                <w:sz w:val="28"/>
                <w:szCs w:val="28"/>
              </w:rPr>
              <w:t>руб.)</w:t>
            </w:r>
          </w:p>
        </w:tc>
      </w:tr>
      <w:tr w:rsidR="002C44B6" w:rsidRPr="002C44B6" w14:paraId="23AC8532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AB7B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Заработная плата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66E90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5C0A842B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EA4CF" w14:textId="77777777" w:rsid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Начисления на зар</w:t>
            </w:r>
            <w:r w:rsidR="00604C40">
              <w:rPr>
                <w:sz w:val="28"/>
                <w:szCs w:val="28"/>
              </w:rPr>
              <w:t xml:space="preserve">аботную </w:t>
            </w:r>
            <w:r w:rsidRPr="002C44B6">
              <w:rPr>
                <w:sz w:val="28"/>
                <w:szCs w:val="28"/>
              </w:rPr>
              <w:t>плату</w:t>
            </w:r>
          </w:p>
          <w:p w14:paraId="11856448" w14:textId="77777777" w:rsidR="00604C40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  <w:p w14:paraId="4564D1C8" w14:textId="77777777" w:rsidR="00604C40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 отчисления в фонд социальной защиты населения</w:t>
            </w:r>
          </w:p>
          <w:p w14:paraId="47D0C544" w14:textId="77777777" w:rsidR="00604C40" w:rsidRPr="002C44B6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 страховые взносы от несчастных случаев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92DA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5452A160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50B2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Материалы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85CB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01FE79BC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5B78C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Командировки (в пределах стран СНГ)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F16E7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69ED1368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0C9C3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Накладные расходы (не более 10% от оплаты труда)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8F49D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18121B51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E7DF5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Прочие расходы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2FF8A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66082015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9F29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Итого: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CAC3C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60C3BEDC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507DFA14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0BEFAA49" w14:textId="77777777" w:rsidR="00995FE7" w:rsidRDefault="00813E72" w:rsidP="00995FE7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Ректор </w:t>
      </w:r>
      <w:r w:rsidR="00995FE7">
        <w:rPr>
          <w:color w:val="000000"/>
          <w:sz w:val="28"/>
          <w:szCs w:val="28"/>
        </w:rPr>
        <w:t xml:space="preserve">учреждения образования </w:t>
      </w:r>
    </w:p>
    <w:p w14:paraId="04645DE8" w14:textId="77777777" w:rsidR="00995FE7" w:rsidRDefault="00995FE7" w:rsidP="00995FE7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«Белорусский государственный университет </w:t>
      </w:r>
    </w:p>
    <w:p w14:paraId="19734747" w14:textId="77777777" w:rsidR="002C44B6" w:rsidRPr="002C44B6" w:rsidRDefault="00995FE7" w:rsidP="00995FE7">
      <w:pPr>
        <w:tabs>
          <w:tab w:val="left" w:pos="5954"/>
        </w:tabs>
        <w:rPr>
          <w:sz w:val="28"/>
          <w:szCs w:val="28"/>
        </w:rPr>
      </w:pPr>
      <w:r>
        <w:rPr>
          <w:color w:val="000000"/>
          <w:sz w:val="28"/>
          <w:szCs w:val="28"/>
        </w:rPr>
        <w:t>информатики и радиоэлектроники»</w:t>
      </w:r>
      <w:r w:rsidR="00813E72">
        <w:rPr>
          <w:sz w:val="28"/>
          <w:szCs w:val="28"/>
        </w:rPr>
        <w:t xml:space="preserve">    ___________________</w:t>
      </w:r>
      <w:r w:rsidR="00813E72">
        <w:rPr>
          <w:sz w:val="28"/>
          <w:szCs w:val="28"/>
        </w:rPr>
        <w:tab/>
      </w:r>
      <w:r w:rsidR="00BC3C8C">
        <w:rPr>
          <w:sz w:val="28"/>
          <w:szCs w:val="28"/>
        </w:rPr>
        <w:t xml:space="preserve">В.А. </w:t>
      </w:r>
      <w:proofErr w:type="spellStart"/>
      <w:r w:rsidR="00BC3C8C">
        <w:rPr>
          <w:sz w:val="28"/>
          <w:szCs w:val="28"/>
        </w:rPr>
        <w:t>Богуш</w:t>
      </w:r>
      <w:proofErr w:type="spellEnd"/>
    </w:p>
    <w:p w14:paraId="768238E5" w14:textId="77777777" w:rsid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7CCD9BAE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76DA5107" w14:textId="77777777" w:rsidR="002C44B6" w:rsidRPr="002C44B6" w:rsidRDefault="002C44B6" w:rsidP="0084324A">
      <w:pPr>
        <w:tabs>
          <w:tab w:val="left" w:pos="5954"/>
        </w:tabs>
        <w:rPr>
          <w:sz w:val="28"/>
          <w:szCs w:val="28"/>
        </w:rPr>
      </w:pPr>
      <w:r w:rsidRPr="002C44B6">
        <w:rPr>
          <w:sz w:val="28"/>
          <w:szCs w:val="28"/>
        </w:rPr>
        <w:t xml:space="preserve">Начальник </w:t>
      </w:r>
      <w:r w:rsidR="00BC3C8C">
        <w:rPr>
          <w:sz w:val="28"/>
          <w:szCs w:val="28"/>
        </w:rPr>
        <w:t>планово</w:t>
      </w:r>
      <w:r w:rsidRPr="002C44B6">
        <w:rPr>
          <w:sz w:val="28"/>
          <w:szCs w:val="28"/>
        </w:rPr>
        <w:t>-</w:t>
      </w:r>
      <w:r w:rsidR="00891DAC">
        <w:rPr>
          <w:sz w:val="28"/>
          <w:szCs w:val="28"/>
        </w:rPr>
        <w:br/>
      </w:r>
      <w:r w:rsidR="00E040B6">
        <w:rPr>
          <w:sz w:val="28"/>
          <w:szCs w:val="28"/>
        </w:rPr>
        <w:t>экономическог</w:t>
      </w:r>
      <w:r w:rsidR="00BC3C8C">
        <w:rPr>
          <w:sz w:val="28"/>
          <w:szCs w:val="28"/>
        </w:rPr>
        <w:t>о</w:t>
      </w:r>
      <w:r w:rsidRPr="002C44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отдела </w:t>
      </w:r>
      <w:r w:rsidR="00995FE7">
        <w:rPr>
          <w:sz w:val="28"/>
          <w:szCs w:val="28"/>
        </w:rPr>
        <w:t>НИЧ БГУИР</w:t>
      </w:r>
      <w:r w:rsidR="00683100">
        <w:rPr>
          <w:sz w:val="28"/>
          <w:szCs w:val="28"/>
        </w:rPr>
        <w:t xml:space="preserve">            </w:t>
      </w:r>
      <w:r>
        <w:rPr>
          <w:sz w:val="28"/>
          <w:szCs w:val="28"/>
        </w:rPr>
        <w:t>__________</w:t>
      </w:r>
      <w:r>
        <w:rPr>
          <w:sz w:val="28"/>
          <w:szCs w:val="28"/>
        </w:rPr>
        <w:tab/>
      </w:r>
      <w:r w:rsidR="0084324A">
        <w:rPr>
          <w:sz w:val="28"/>
          <w:szCs w:val="28"/>
        </w:rPr>
        <w:t>Н</w:t>
      </w:r>
      <w:r w:rsidR="00813E72">
        <w:rPr>
          <w:sz w:val="28"/>
          <w:szCs w:val="28"/>
        </w:rPr>
        <w:t>.</w:t>
      </w:r>
      <w:r w:rsidR="0084324A">
        <w:rPr>
          <w:sz w:val="28"/>
          <w:szCs w:val="28"/>
        </w:rPr>
        <w:t>Н</w:t>
      </w:r>
      <w:r w:rsidR="00813E72">
        <w:rPr>
          <w:sz w:val="28"/>
          <w:szCs w:val="28"/>
        </w:rPr>
        <w:t xml:space="preserve">. </w:t>
      </w:r>
      <w:r w:rsidR="0084324A">
        <w:rPr>
          <w:sz w:val="28"/>
          <w:szCs w:val="28"/>
        </w:rPr>
        <w:t>Федорович</w:t>
      </w:r>
    </w:p>
    <w:p w14:paraId="30636C42" w14:textId="77777777" w:rsidR="00604C40" w:rsidRDefault="00604C40" w:rsidP="00604C40">
      <w:pPr>
        <w:tabs>
          <w:tab w:val="left" w:pos="5954"/>
        </w:tabs>
        <w:rPr>
          <w:sz w:val="28"/>
          <w:szCs w:val="28"/>
        </w:rPr>
      </w:pPr>
    </w:p>
    <w:p w14:paraId="713CFD69" w14:textId="77777777" w:rsidR="00604C40" w:rsidRPr="002C44B6" w:rsidRDefault="00604C40" w:rsidP="00604C40">
      <w:pPr>
        <w:tabs>
          <w:tab w:val="left" w:pos="5954"/>
        </w:tabs>
        <w:rPr>
          <w:sz w:val="28"/>
          <w:szCs w:val="28"/>
        </w:rPr>
      </w:pPr>
    </w:p>
    <w:p w14:paraId="4BD29264" w14:textId="77777777" w:rsidR="00604C40" w:rsidRDefault="00604C40" w:rsidP="00604C40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Научный р</w:t>
      </w:r>
      <w:r w:rsidRPr="002C44B6">
        <w:rPr>
          <w:sz w:val="28"/>
          <w:szCs w:val="28"/>
        </w:rPr>
        <w:t xml:space="preserve">уководитель </w:t>
      </w:r>
    </w:p>
    <w:p w14:paraId="6846D9DF" w14:textId="77777777" w:rsidR="00604C40" w:rsidRPr="002C44B6" w:rsidRDefault="00604C40" w:rsidP="00604C40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(научный консультант)</w:t>
      </w:r>
      <w:r w:rsidRPr="002C44B6">
        <w:rPr>
          <w:sz w:val="28"/>
          <w:szCs w:val="28"/>
        </w:rPr>
        <w:t xml:space="preserve"> ______________</w:t>
      </w:r>
      <w:r w:rsidRPr="002C44B6">
        <w:rPr>
          <w:sz w:val="28"/>
          <w:szCs w:val="28"/>
        </w:rPr>
        <w:tab/>
        <w:t>__________________</w:t>
      </w:r>
    </w:p>
    <w:p w14:paraId="01212E29" w14:textId="77777777" w:rsidR="00604C40" w:rsidRPr="002C44B6" w:rsidRDefault="00604C40" w:rsidP="00604C40">
      <w:pPr>
        <w:shd w:val="clear" w:color="auto" w:fill="FFFFFF"/>
        <w:ind w:left="2160" w:firstLine="720"/>
        <w:rPr>
          <w:sz w:val="28"/>
          <w:szCs w:val="28"/>
        </w:rPr>
      </w:pPr>
      <w:r w:rsidRPr="002C44B6">
        <w:rPr>
          <w:sz w:val="28"/>
          <w:szCs w:val="28"/>
        </w:rPr>
        <w:t>подпись</w:t>
      </w:r>
      <w:r w:rsidRPr="002C44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2C44B6">
        <w:rPr>
          <w:sz w:val="28"/>
          <w:szCs w:val="28"/>
        </w:rPr>
        <w:t xml:space="preserve"> 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  <w:t xml:space="preserve">    </w:t>
      </w:r>
    </w:p>
    <w:p w14:paraId="70F48ED1" w14:textId="77777777" w:rsidR="00971B1D" w:rsidRDefault="00604C40" w:rsidP="00971B1D">
      <w:pPr>
        <w:shd w:val="clear" w:color="auto" w:fill="FFFFFF"/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t>Соискатель</w:t>
      </w:r>
      <w:r w:rsidR="00971B1D">
        <w:rPr>
          <w:sz w:val="28"/>
          <w:szCs w:val="28"/>
        </w:rPr>
        <w:t>(-и)</w:t>
      </w:r>
      <w:r>
        <w:rPr>
          <w:sz w:val="28"/>
          <w:szCs w:val="28"/>
        </w:rPr>
        <w:t xml:space="preserve"> гранта</w:t>
      </w:r>
      <w:r w:rsidRPr="002C44B6">
        <w:rPr>
          <w:sz w:val="28"/>
          <w:szCs w:val="28"/>
        </w:rPr>
        <w:t xml:space="preserve"> </w:t>
      </w:r>
      <w:r w:rsidR="00971B1D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7117E368" w14:textId="77777777" w:rsidR="00604C40" w:rsidRPr="002C44B6" w:rsidRDefault="00971B1D" w:rsidP="00971B1D">
      <w:pPr>
        <w:tabs>
          <w:tab w:val="left" w:pos="5954"/>
        </w:tabs>
        <w:rPr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="00604C40" w:rsidRPr="002C44B6">
        <w:rPr>
          <w:sz w:val="28"/>
          <w:szCs w:val="28"/>
        </w:rPr>
        <w:t>______________</w:t>
      </w:r>
      <w:r w:rsidR="00604C40" w:rsidRPr="002C44B6">
        <w:rPr>
          <w:sz w:val="28"/>
          <w:szCs w:val="28"/>
        </w:rPr>
        <w:tab/>
        <w:t>__________________</w:t>
      </w:r>
    </w:p>
    <w:p w14:paraId="3C7BFF59" w14:textId="77777777" w:rsidR="002C44B6" w:rsidRPr="002C44B6" w:rsidRDefault="00604C40" w:rsidP="00604C40">
      <w:pPr>
        <w:tabs>
          <w:tab w:val="left" w:pos="2835"/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ab/>
        <w:t>Подпись</w:t>
      </w:r>
      <w:r>
        <w:rPr>
          <w:sz w:val="28"/>
          <w:szCs w:val="28"/>
        </w:rPr>
        <w:tab/>
      </w:r>
      <w:r w:rsidRPr="002C44B6">
        <w:rPr>
          <w:sz w:val="28"/>
          <w:szCs w:val="28"/>
        </w:rPr>
        <w:t xml:space="preserve">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="002C44B6" w:rsidRPr="002C44B6">
        <w:rPr>
          <w:sz w:val="28"/>
          <w:szCs w:val="28"/>
        </w:rPr>
        <w:tab/>
      </w:r>
    </w:p>
    <w:p w14:paraId="7BFFC8D4" w14:textId="77777777" w:rsidR="00BF0978" w:rsidRPr="002C44B6" w:rsidRDefault="003E47F3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BF0978">
        <w:rPr>
          <w:sz w:val="28"/>
          <w:szCs w:val="28"/>
        </w:rPr>
        <w:t>Обоснование затрат по статьям расходов</w:t>
      </w:r>
    </w:p>
    <w:p w14:paraId="1EC86281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</w:p>
    <w:p w14:paraId="0877C183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Расчет затрат </w:t>
      </w:r>
    </w:p>
    <w:p w14:paraId="75477F7A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на заработную плату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418"/>
        <w:gridCol w:w="1276"/>
        <w:gridCol w:w="1275"/>
        <w:gridCol w:w="1560"/>
        <w:gridCol w:w="1665"/>
      </w:tblGrid>
      <w:tr w:rsidR="00BF0978" w:rsidRPr="002C44B6" w14:paraId="0ADBF3F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2F250B3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должности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0EB3BA" w14:textId="77777777" w:rsidR="00BF0978" w:rsidRPr="002C44B6" w:rsidRDefault="00BF0978" w:rsidP="0084324A">
            <w:pPr>
              <w:tabs>
                <w:tab w:val="left" w:pos="5954"/>
              </w:tabs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оклада (</w:t>
            </w:r>
            <w:r w:rsidR="0084324A">
              <w:rPr>
                <w:sz w:val="28"/>
                <w:szCs w:val="28"/>
              </w:rPr>
              <w:t>бел. </w:t>
            </w:r>
            <w:r>
              <w:rPr>
                <w:sz w:val="28"/>
                <w:szCs w:val="28"/>
              </w:rPr>
              <w:t>руб.)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11B21A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ставок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EA4685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Продол</w:t>
            </w:r>
            <w:proofErr w:type="spellEnd"/>
            <w:r>
              <w:rPr>
                <w:sz w:val="28"/>
                <w:szCs w:val="28"/>
              </w:rPr>
              <w:t>-житель-</w:t>
            </w:r>
            <w:proofErr w:type="spellStart"/>
            <w:r>
              <w:rPr>
                <w:sz w:val="28"/>
                <w:szCs w:val="28"/>
              </w:rPr>
              <w:t>ность</w:t>
            </w:r>
            <w:proofErr w:type="spellEnd"/>
            <w:r>
              <w:rPr>
                <w:sz w:val="28"/>
                <w:szCs w:val="28"/>
              </w:rPr>
              <w:t xml:space="preserve"> (мес.)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3A0233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Фонд заработной платы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2EED" w14:textId="77777777" w:rsidR="00BF0978" w:rsidRPr="002C44B6" w:rsidRDefault="00BF0978" w:rsidP="00BF0978">
            <w:pPr>
              <w:tabs>
                <w:tab w:val="left" w:pos="5954"/>
              </w:tabs>
              <w:ind w:left="-108" w:right="-14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Примечание </w:t>
            </w:r>
          </w:p>
        </w:tc>
      </w:tr>
      <w:tr w:rsidR="00BF0978" w:rsidRPr="002C44B6" w14:paraId="604BC221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32A47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F5C4F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9358B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BEEB2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44FF103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DE29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3247C3A7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635A0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82C4C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C392C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E3CF7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9BC26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DDB0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7AF75AA6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3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629B51D" w14:textId="77777777" w:rsidR="00BF0978" w:rsidRPr="002C44B6" w:rsidRDefault="00BF0978" w:rsidP="0084324A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15CC0A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15F7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E5D8205" w14:textId="77777777" w:rsidR="00BF0978" w:rsidRDefault="00BF0978" w:rsidP="003E47F3">
      <w:pPr>
        <w:jc w:val="center"/>
        <w:rPr>
          <w:sz w:val="28"/>
          <w:szCs w:val="28"/>
        </w:rPr>
      </w:pPr>
    </w:p>
    <w:p w14:paraId="6451F36C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Расчет затрат на материалы</w:t>
      </w: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253"/>
        <w:gridCol w:w="1559"/>
        <w:gridCol w:w="1276"/>
        <w:gridCol w:w="1843"/>
      </w:tblGrid>
      <w:tr w:rsidR="00BF0978" w:rsidRPr="002C44B6" w14:paraId="6CD5B81F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6F46EF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51054A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материалов, комплектующих изделий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44DDBE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FBB78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BBEF3C" w14:textId="77777777" w:rsidR="00BF0978" w:rsidRPr="002C44B6" w:rsidRDefault="00BF0978" w:rsidP="0084324A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09DFCC94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05699B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B15254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B00D0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F074F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C44D8C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45974C69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B7FFA3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D7010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50650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41A44D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48EC1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409811F3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77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85B283E" w14:textId="77777777" w:rsidR="00BF0978" w:rsidRPr="002C44B6" w:rsidRDefault="00BF0978" w:rsidP="0084324A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23B30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24F55B2A" w14:textId="77777777" w:rsidR="00BF0978" w:rsidRDefault="00BF0978" w:rsidP="003E47F3">
      <w:pPr>
        <w:jc w:val="center"/>
        <w:rPr>
          <w:sz w:val="28"/>
          <w:szCs w:val="28"/>
        </w:rPr>
      </w:pPr>
    </w:p>
    <w:p w14:paraId="73B72376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Расчет затрат на командировки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2268"/>
        <w:gridCol w:w="851"/>
        <w:gridCol w:w="1843"/>
        <w:gridCol w:w="1665"/>
      </w:tblGrid>
      <w:tr w:rsidR="00BF0978" w:rsidRPr="002C44B6" w14:paraId="453C7F4A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D8517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BA15C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Цель командировки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E23B1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командировки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012230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чел.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1898700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Продолжи-тельность, дней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CAC59" w14:textId="77777777" w:rsidR="00BF0978" w:rsidRPr="002C44B6" w:rsidRDefault="00BF0978" w:rsidP="00AD5AD4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32829D3D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EC1EA0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5FAF1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CD3D27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AFF0A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AB06807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385D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1A6CDF95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7D70AF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CCB5D1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67F8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A4F97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A045C00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A1DFA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6C0776D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0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DCA0FD9" w14:textId="77777777" w:rsidR="00BF0978" w:rsidRPr="002C44B6" w:rsidRDefault="00BF0978" w:rsidP="00AD5AD4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CEE4E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143EC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5663811" w14:textId="77777777" w:rsidR="00BF0978" w:rsidRDefault="00BF0978" w:rsidP="003E47F3">
      <w:pPr>
        <w:jc w:val="center"/>
        <w:rPr>
          <w:sz w:val="28"/>
          <w:szCs w:val="28"/>
        </w:rPr>
      </w:pPr>
    </w:p>
    <w:p w14:paraId="6D81E606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Расчет затрат </w:t>
      </w:r>
    </w:p>
    <w:p w14:paraId="2B626C24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по статье «Прочие расходы»</w:t>
      </w: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6237"/>
        <w:gridCol w:w="2694"/>
      </w:tblGrid>
      <w:tr w:rsidR="00BF0978" w:rsidRPr="002C44B6" w14:paraId="3C48A343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DB739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EDA7B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расходов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48051A" w14:textId="77777777" w:rsidR="00BF0978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 </w:t>
            </w:r>
          </w:p>
          <w:p w14:paraId="3FF88665" w14:textId="77777777" w:rsidR="00BF0978" w:rsidRPr="002C44B6" w:rsidRDefault="00BF0978" w:rsidP="00AD5AD4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6652A50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AC219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92BA4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006C96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37A2D924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913AE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8EAA4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28571D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68BB6E75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9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D70F93D" w14:textId="77777777" w:rsidR="00BF0978" w:rsidRPr="002C44B6" w:rsidRDefault="00BF0978" w:rsidP="00AD5AD4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169E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9896ED1" w14:textId="77777777" w:rsidR="00BF0978" w:rsidRDefault="00BF0978"/>
    <w:p w14:paraId="286D52D8" w14:textId="77777777" w:rsidR="00BF0978" w:rsidRPr="002C44B6" w:rsidRDefault="00BF0978" w:rsidP="00AD5AD4">
      <w:pPr>
        <w:tabs>
          <w:tab w:val="left" w:pos="5954"/>
        </w:tabs>
        <w:rPr>
          <w:sz w:val="28"/>
          <w:szCs w:val="28"/>
        </w:rPr>
      </w:pPr>
      <w:r w:rsidRPr="002C44B6">
        <w:rPr>
          <w:sz w:val="28"/>
          <w:szCs w:val="28"/>
        </w:rPr>
        <w:t>Начальник п</w:t>
      </w:r>
      <w:r w:rsidR="00E040B6">
        <w:rPr>
          <w:sz w:val="28"/>
          <w:szCs w:val="28"/>
        </w:rPr>
        <w:t>ланово</w:t>
      </w:r>
      <w:r w:rsidRPr="002C44B6">
        <w:rPr>
          <w:sz w:val="28"/>
          <w:szCs w:val="28"/>
        </w:rPr>
        <w:t>-</w:t>
      </w:r>
      <w:r>
        <w:rPr>
          <w:sz w:val="28"/>
          <w:szCs w:val="28"/>
        </w:rPr>
        <w:br/>
      </w:r>
      <w:r w:rsidRPr="002C44B6">
        <w:rPr>
          <w:sz w:val="28"/>
          <w:szCs w:val="28"/>
        </w:rPr>
        <w:t xml:space="preserve">экономического </w:t>
      </w:r>
      <w:r>
        <w:rPr>
          <w:sz w:val="28"/>
          <w:szCs w:val="28"/>
        </w:rPr>
        <w:t xml:space="preserve">отдела </w:t>
      </w:r>
      <w:r w:rsidR="007A0074">
        <w:rPr>
          <w:sz w:val="28"/>
          <w:szCs w:val="28"/>
        </w:rPr>
        <w:t>НИЧ БГУИР</w:t>
      </w:r>
      <w:r>
        <w:rPr>
          <w:sz w:val="28"/>
          <w:szCs w:val="28"/>
        </w:rPr>
        <w:t xml:space="preserve">          __________</w:t>
      </w:r>
      <w:r>
        <w:rPr>
          <w:sz w:val="28"/>
          <w:szCs w:val="28"/>
        </w:rPr>
        <w:tab/>
      </w:r>
      <w:r w:rsidR="00AD5AD4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AD5AD4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AD5AD4">
        <w:rPr>
          <w:sz w:val="28"/>
          <w:szCs w:val="28"/>
        </w:rPr>
        <w:t xml:space="preserve"> Федорович</w:t>
      </w:r>
    </w:p>
    <w:p w14:paraId="050FF952" w14:textId="77777777" w:rsidR="00BF0978" w:rsidRDefault="00BF0978" w:rsidP="00BF0978">
      <w:pPr>
        <w:tabs>
          <w:tab w:val="left" w:pos="5954"/>
        </w:tabs>
        <w:rPr>
          <w:sz w:val="28"/>
          <w:szCs w:val="28"/>
        </w:rPr>
      </w:pPr>
    </w:p>
    <w:p w14:paraId="50DC71E4" w14:textId="77777777" w:rsidR="00BF0978" w:rsidRDefault="00BF0978" w:rsidP="00BF0978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Научный р</w:t>
      </w:r>
      <w:r w:rsidRPr="002C44B6">
        <w:rPr>
          <w:sz w:val="28"/>
          <w:szCs w:val="28"/>
        </w:rPr>
        <w:t xml:space="preserve">уководитель </w:t>
      </w:r>
    </w:p>
    <w:p w14:paraId="340A0D06" w14:textId="77777777" w:rsidR="00BF0978" w:rsidRPr="002C44B6" w:rsidRDefault="00BF0978" w:rsidP="00BF0978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(научный консультант)</w:t>
      </w:r>
      <w:r w:rsidRPr="002C44B6">
        <w:rPr>
          <w:sz w:val="28"/>
          <w:szCs w:val="28"/>
        </w:rPr>
        <w:t xml:space="preserve"> ______________</w:t>
      </w:r>
      <w:r w:rsidRPr="002C44B6">
        <w:rPr>
          <w:sz w:val="28"/>
          <w:szCs w:val="28"/>
        </w:rPr>
        <w:tab/>
        <w:t>__________________</w:t>
      </w:r>
    </w:p>
    <w:p w14:paraId="00A266D1" w14:textId="77777777" w:rsidR="00BF0978" w:rsidRPr="002C44B6" w:rsidRDefault="00BF0978" w:rsidP="00BF0978">
      <w:pPr>
        <w:shd w:val="clear" w:color="auto" w:fill="FFFFFF"/>
        <w:ind w:left="2160" w:firstLine="720"/>
        <w:rPr>
          <w:sz w:val="28"/>
          <w:szCs w:val="28"/>
        </w:rPr>
      </w:pPr>
      <w:r w:rsidRPr="002C44B6">
        <w:rPr>
          <w:sz w:val="28"/>
          <w:szCs w:val="28"/>
        </w:rPr>
        <w:t>подпись</w:t>
      </w:r>
      <w:r w:rsidRPr="002C44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2C44B6">
        <w:rPr>
          <w:sz w:val="28"/>
          <w:szCs w:val="28"/>
        </w:rPr>
        <w:t xml:space="preserve"> 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  <w:t xml:space="preserve">    </w:t>
      </w:r>
    </w:p>
    <w:p w14:paraId="714F05E9" w14:textId="77777777" w:rsidR="00971B1D" w:rsidRDefault="00BF0978" w:rsidP="00971B1D">
      <w:pPr>
        <w:shd w:val="clear" w:color="auto" w:fill="FFFFFF"/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t>Соискатель гранта</w:t>
      </w:r>
      <w:r w:rsidRPr="002C44B6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7FA2BF5E" w14:textId="77777777" w:rsidR="00BF0978" w:rsidRPr="002C44B6" w:rsidRDefault="00971B1D" w:rsidP="00971B1D">
      <w:pPr>
        <w:tabs>
          <w:tab w:val="left" w:pos="5954"/>
        </w:tabs>
        <w:rPr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="00BF0978" w:rsidRPr="002C44B6">
        <w:rPr>
          <w:sz w:val="28"/>
          <w:szCs w:val="28"/>
        </w:rPr>
        <w:t>______________</w:t>
      </w:r>
      <w:r w:rsidR="00BF0978" w:rsidRPr="002C44B6">
        <w:rPr>
          <w:sz w:val="28"/>
          <w:szCs w:val="28"/>
        </w:rPr>
        <w:tab/>
        <w:t>__________________</w:t>
      </w:r>
    </w:p>
    <w:p w14:paraId="21946AF7" w14:textId="77777777" w:rsidR="00BF0978" w:rsidRDefault="00BF0978" w:rsidP="00BF0978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  <w:t>Подпись</w:t>
      </w:r>
      <w:r>
        <w:rPr>
          <w:sz w:val="28"/>
          <w:szCs w:val="28"/>
        </w:rPr>
        <w:tab/>
      </w:r>
      <w:r w:rsidRPr="002C44B6">
        <w:rPr>
          <w:sz w:val="28"/>
          <w:szCs w:val="28"/>
        </w:rPr>
        <w:t xml:space="preserve">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</w:p>
    <w:p w14:paraId="55D85C46" w14:textId="77777777" w:rsidR="003E47F3" w:rsidRDefault="00BF0978" w:rsidP="003E47F3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3E47F3" w:rsidRPr="005F4913">
        <w:rPr>
          <w:sz w:val="28"/>
          <w:szCs w:val="28"/>
        </w:rPr>
        <w:t xml:space="preserve">Список </w:t>
      </w:r>
      <w:r w:rsidR="003E47F3">
        <w:rPr>
          <w:sz w:val="28"/>
          <w:szCs w:val="28"/>
        </w:rPr>
        <w:t xml:space="preserve">опубликованных </w:t>
      </w:r>
      <w:r w:rsidR="003E47F3" w:rsidRPr="005F4913">
        <w:rPr>
          <w:sz w:val="28"/>
          <w:szCs w:val="28"/>
        </w:rPr>
        <w:t>работ</w:t>
      </w:r>
      <w:r w:rsidR="003E47F3">
        <w:rPr>
          <w:sz w:val="28"/>
          <w:szCs w:val="28"/>
        </w:rPr>
        <w:t xml:space="preserve"> </w:t>
      </w:r>
      <w:r w:rsidR="003E47F3" w:rsidRPr="00E82AE5">
        <w:rPr>
          <w:sz w:val="28"/>
          <w:szCs w:val="28"/>
          <w:highlight w:val="yellow"/>
        </w:rPr>
        <w:t>студента</w:t>
      </w:r>
      <w:r w:rsidR="003E47F3" w:rsidRPr="005F4913">
        <w:rPr>
          <w:sz w:val="28"/>
          <w:szCs w:val="28"/>
        </w:rPr>
        <w:t xml:space="preserve"> учреждения образования  «Белору</w:t>
      </w:r>
      <w:r w:rsidR="003E47F3" w:rsidRPr="005F4913">
        <w:rPr>
          <w:sz w:val="28"/>
          <w:szCs w:val="28"/>
        </w:rPr>
        <w:t>с</w:t>
      </w:r>
      <w:r w:rsidR="003E47F3" w:rsidRPr="005F4913">
        <w:rPr>
          <w:sz w:val="28"/>
          <w:szCs w:val="28"/>
        </w:rPr>
        <w:t>ский государств</w:t>
      </w:r>
      <w:r w:rsidR="003E47F3">
        <w:rPr>
          <w:sz w:val="28"/>
          <w:szCs w:val="28"/>
        </w:rPr>
        <w:t xml:space="preserve">енный университет </w:t>
      </w:r>
      <w:r w:rsidR="003E47F3">
        <w:rPr>
          <w:sz w:val="28"/>
          <w:szCs w:val="28"/>
        </w:rPr>
        <w:br/>
        <w:t>информатики и </w:t>
      </w:r>
      <w:r w:rsidR="003E47F3" w:rsidRPr="005F4913">
        <w:rPr>
          <w:sz w:val="28"/>
          <w:szCs w:val="28"/>
        </w:rPr>
        <w:t xml:space="preserve">радиоэлектроники» </w:t>
      </w:r>
    </w:p>
    <w:p w14:paraId="6858BB66" w14:textId="77777777" w:rsidR="003E47F3" w:rsidRPr="006518A9" w:rsidRDefault="003E47F3" w:rsidP="003E47F3">
      <w:pPr>
        <w:jc w:val="center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  <w:r w:rsidR="00971B1D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>(для коллектива: один исполнитель-одна форма)</w:t>
      </w:r>
    </w:p>
    <w:p w14:paraId="2F1A2D52" w14:textId="77777777" w:rsidR="003E47F3" w:rsidRDefault="003E47F3" w:rsidP="003E47F3">
      <w:pPr>
        <w:ind w:firstLine="791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3916"/>
        <w:gridCol w:w="1276"/>
        <w:gridCol w:w="3827"/>
      </w:tblGrid>
      <w:tr w:rsidR="003E47F3" w:rsidRPr="00975615" w14:paraId="6E7C59C3" w14:textId="77777777" w:rsidTr="0031799E">
        <w:tc>
          <w:tcPr>
            <w:tcW w:w="0" w:type="auto"/>
          </w:tcPr>
          <w:p w14:paraId="1A496088" w14:textId="77777777" w:rsidR="003E47F3" w:rsidRPr="00975615" w:rsidRDefault="003E47F3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№</w:t>
            </w:r>
          </w:p>
        </w:tc>
        <w:tc>
          <w:tcPr>
            <w:tcW w:w="3916" w:type="dxa"/>
          </w:tcPr>
          <w:p w14:paraId="0C090EA9" w14:textId="77777777" w:rsidR="003E47F3" w:rsidRPr="00975615" w:rsidRDefault="003E47F3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Название</w:t>
            </w:r>
          </w:p>
        </w:tc>
        <w:tc>
          <w:tcPr>
            <w:tcW w:w="1276" w:type="dxa"/>
          </w:tcPr>
          <w:p w14:paraId="52842749" w14:textId="77777777" w:rsidR="003E47F3" w:rsidRPr="00975615" w:rsidRDefault="0031799E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В</w:t>
            </w:r>
            <w:r w:rsidR="003E47F3" w:rsidRPr="00975615">
              <w:rPr>
                <w:sz w:val="26"/>
                <w:szCs w:val="26"/>
              </w:rPr>
              <w:t>ид</w:t>
            </w:r>
          </w:p>
        </w:tc>
        <w:tc>
          <w:tcPr>
            <w:tcW w:w="3827" w:type="dxa"/>
          </w:tcPr>
          <w:p w14:paraId="32E3F6B5" w14:textId="77777777" w:rsidR="003E47F3" w:rsidRPr="00975615" w:rsidRDefault="0031799E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Б</w:t>
            </w:r>
            <w:r w:rsidR="003E47F3" w:rsidRPr="00975615">
              <w:rPr>
                <w:sz w:val="26"/>
                <w:szCs w:val="26"/>
              </w:rPr>
              <w:t>иблиографические данные</w:t>
            </w:r>
          </w:p>
        </w:tc>
      </w:tr>
      <w:tr w:rsidR="003E47F3" w:rsidRPr="00975615" w14:paraId="4EFE9136" w14:textId="77777777" w:rsidTr="0031799E">
        <w:tc>
          <w:tcPr>
            <w:tcW w:w="0" w:type="auto"/>
          </w:tcPr>
          <w:p w14:paraId="338C9024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1</w:t>
            </w:r>
          </w:p>
        </w:tc>
        <w:tc>
          <w:tcPr>
            <w:tcW w:w="3916" w:type="dxa"/>
          </w:tcPr>
          <w:p w14:paraId="32828A1F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54F9A752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статья</w:t>
            </w:r>
          </w:p>
        </w:tc>
        <w:tc>
          <w:tcPr>
            <w:tcW w:w="3827" w:type="dxa"/>
          </w:tcPr>
          <w:p w14:paraId="0894C963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</w:tr>
      <w:tr w:rsidR="003E47F3" w:rsidRPr="00975615" w14:paraId="68367B27" w14:textId="77777777" w:rsidTr="0031799E">
        <w:tc>
          <w:tcPr>
            <w:tcW w:w="0" w:type="auto"/>
          </w:tcPr>
          <w:p w14:paraId="1715B1F1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2</w:t>
            </w:r>
          </w:p>
        </w:tc>
        <w:tc>
          <w:tcPr>
            <w:tcW w:w="3916" w:type="dxa"/>
          </w:tcPr>
          <w:p w14:paraId="36581E8D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6D98E34F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тезис</w:t>
            </w:r>
          </w:p>
        </w:tc>
        <w:tc>
          <w:tcPr>
            <w:tcW w:w="3827" w:type="dxa"/>
          </w:tcPr>
          <w:p w14:paraId="1D55309B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</w:tr>
    </w:tbl>
    <w:p w14:paraId="0D1F8700" w14:textId="77777777" w:rsidR="003E47F3" w:rsidRDefault="003E47F3" w:rsidP="003E47F3">
      <w:pPr>
        <w:jc w:val="both"/>
        <w:rPr>
          <w:sz w:val="28"/>
          <w:szCs w:val="28"/>
        </w:rPr>
      </w:pPr>
    </w:p>
    <w:p w14:paraId="0D8AB9D5" w14:textId="77777777" w:rsidR="003E47F3" w:rsidRDefault="003E47F3" w:rsidP="003E47F3">
      <w:pPr>
        <w:ind w:firstLine="791"/>
        <w:jc w:val="both"/>
        <w:rPr>
          <w:sz w:val="28"/>
          <w:szCs w:val="28"/>
        </w:rPr>
      </w:pPr>
    </w:p>
    <w:p w14:paraId="1E07E803" w14:textId="77777777" w:rsidR="003E47F3" w:rsidRPr="00AE5AC0" w:rsidRDefault="003E47F3" w:rsidP="003E47F3">
      <w:pPr>
        <w:tabs>
          <w:tab w:val="left" w:pos="6237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Автор </w:t>
      </w:r>
      <w:r>
        <w:rPr>
          <w:sz w:val="28"/>
          <w:szCs w:val="28"/>
        </w:rPr>
        <w:tab/>
        <w:t>И.О. Фамилия</w:t>
      </w:r>
    </w:p>
    <w:p w14:paraId="305C8771" w14:textId="77777777" w:rsidR="003E47F3" w:rsidRDefault="003E47F3" w:rsidP="003E47F3">
      <w:pPr>
        <w:tabs>
          <w:tab w:val="left" w:pos="6237"/>
        </w:tabs>
        <w:ind w:firstLine="791"/>
        <w:jc w:val="both"/>
        <w:rPr>
          <w:sz w:val="28"/>
          <w:szCs w:val="28"/>
        </w:rPr>
      </w:pPr>
    </w:p>
    <w:p w14:paraId="68C4D769" w14:textId="77777777" w:rsidR="003E47F3" w:rsidRDefault="003E47F3" w:rsidP="003E47F3">
      <w:pPr>
        <w:tabs>
          <w:tab w:val="left" w:pos="6237"/>
        </w:tabs>
        <w:ind w:firstLine="791"/>
        <w:jc w:val="both"/>
        <w:rPr>
          <w:sz w:val="28"/>
          <w:szCs w:val="28"/>
        </w:rPr>
      </w:pPr>
    </w:p>
    <w:p w14:paraId="6288BD6B" w14:textId="77777777" w:rsidR="003E47F3" w:rsidRPr="003D6422" w:rsidRDefault="003E47F3" w:rsidP="00AD5AD4">
      <w:pPr>
        <w:tabs>
          <w:tab w:val="left" w:pos="6237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Ученый секретарь </w:t>
      </w:r>
      <w:r w:rsidRPr="00AE5AC0">
        <w:rPr>
          <w:sz w:val="28"/>
          <w:szCs w:val="28"/>
        </w:rPr>
        <w:t>Совета университета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3D6422">
        <w:rPr>
          <w:sz w:val="28"/>
          <w:szCs w:val="28"/>
        </w:rPr>
        <w:t xml:space="preserve">П.В. </w:t>
      </w:r>
      <w:proofErr w:type="spellStart"/>
      <w:r w:rsidR="003D6422">
        <w:rPr>
          <w:sz w:val="28"/>
          <w:szCs w:val="28"/>
        </w:rPr>
        <w:t>Камлач</w:t>
      </w:r>
      <w:proofErr w:type="spellEnd"/>
    </w:p>
    <w:p w14:paraId="32D7AFC0" w14:textId="77777777" w:rsidR="002C44B6" w:rsidRPr="002C44B6" w:rsidRDefault="002C44B6">
      <w:pPr>
        <w:shd w:val="clear" w:color="auto" w:fill="FFFFFF"/>
        <w:rPr>
          <w:sz w:val="28"/>
          <w:szCs w:val="28"/>
        </w:rPr>
      </w:pPr>
    </w:p>
    <w:sectPr w:rsidR="002C44B6" w:rsidRPr="002C44B6" w:rsidSect="00352874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BC3"/>
    <w:rsid w:val="00014E13"/>
    <w:rsid w:val="000D4AE1"/>
    <w:rsid w:val="001A050A"/>
    <w:rsid w:val="001C0655"/>
    <w:rsid w:val="001C3691"/>
    <w:rsid w:val="002224F8"/>
    <w:rsid w:val="00286CEE"/>
    <w:rsid w:val="002C44B6"/>
    <w:rsid w:val="00307504"/>
    <w:rsid w:val="0031799E"/>
    <w:rsid w:val="00332C39"/>
    <w:rsid w:val="00352874"/>
    <w:rsid w:val="003D6422"/>
    <w:rsid w:val="003E47F3"/>
    <w:rsid w:val="004644A6"/>
    <w:rsid w:val="004A45B5"/>
    <w:rsid w:val="00522160"/>
    <w:rsid w:val="00556876"/>
    <w:rsid w:val="00581DC7"/>
    <w:rsid w:val="005D2387"/>
    <w:rsid w:val="00604C40"/>
    <w:rsid w:val="00643981"/>
    <w:rsid w:val="00683100"/>
    <w:rsid w:val="006A551C"/>
    <w:rsid w:val="00710309"/>
    <w:rsid w:val="007137DF"/>
    <w:rsid w:val="00730546"/>
    <w:rsid w:val="0073427F"/>
    <w:rsid w:val="007436D5"/>
    <w:rsid w:val="007A0074"/>
    <w:rsid w:val="007F5CA7"/>
    <w:rsid w:val="008020D5"/>
    <w:rsid w:val="00803650"/>
    <w:rsid w:val="00813E72"/>
    <w:rsid w:val="0084324A"/>
    <w:rsid w:val="008864FF"/>
    <w:rsid w:val="00891DAC"/>
    <w:rsid w:val="008D0734"/>
    <w:rsid w:val="0091620A"/>
    <w:rsid w:val="00971B1D"/>
    <w:rsid w:val="00975615"/>
    <w:rsid w:val="009866F2"/>
    <w:rsid w:val="009957B1"/>
    <w:rsid w:val="00995FE7"/>
    <w:rsid w:val="009A4434"/>
    <w:rsid w:val="00AD5AD4"/>
    <w:rsid w:val="00B149B5"/>
    <w:rsid w:val="00BC3C8C"/>
    <w:rsid w:val="00BF0978"/>
    <w:rsid w:val="00C12C19"/>
    <w:rsid w:val="00C525E3"/>
    <w:rsid w:val="00C6060E"/>
    <w:rsid w:val="00CA69BA"/>
    <w:rsid w:val="00CB01A6"/>
    <w:rsid w:val="00D44E8D"/>
    <w:rsid w:val="00D87654"/>
    <w:rsid w:val="00DE27EF"/>
    <w:rsid w:val="00E040B6"/>
    <w:rsid w:val="00E206FC"/>
    <w:rsid w:val="00EB7BC3"/>
    <w:rsid w:val="00ED7DDD"/>
    <w:rsid w:val="00F45FFC"/>
    <w:rsid w:val="00F973BE"/>
    <w:rsid w:val="00FB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3EE9751"/>
  <w15:chartTrackingRefBased/>
  <w15:docId w15:val="{FC3A171C-CA12-4A54-B86B-A97AD367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3981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EB7BC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971B1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971B1D"/>
    <w:rPr>
      <w:rFonts w:ascii="Segoe UI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9335~1\LOCALS~1\Temp\tmp6C.rt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tmp6C.rtf</Template>
  <TotalTime>0</TotalTime>
  <Pages>6</Pages>
  <Words>1287</Words>
  <Characters>7339</Characters>
  <Application>Microsoft Office Word</Application>
  <DocSecurity>4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ПОЛУЧЕНИЕ ГРАНТА</vt:lpstr>
    </vt:vector>
  </TitlesOfParts>
  <Company>bsuir</Company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ПОЛУЧЕНИЕ ГРАНТА</dc:title>
  <dc:subject/>
  <dc:creator>1-239pryem</dc:creator>
  <cp:keywords/>
  <dc:description/>
  <cp:lastModifiedBy>pavel</cp:lastModifiedBy>
  <cp:revision>2</cp:revision>
  <dcterms:created xsi:type="dcterms:W3CDTF">2026-09-02T19:05:00Z</dcterms:created>
  <dcterms:modified xsi:type="dcterms:W3CDTF">2026-09-02T19:05:00Z</dcterms:modified>
</cp:coreProperties>
</file>